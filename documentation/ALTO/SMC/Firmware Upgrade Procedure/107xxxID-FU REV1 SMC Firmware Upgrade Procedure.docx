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080" w:type="dxa"/>
        <w:tblInd w:w="-252" w:type="dxa"/>
        <w:tblBorders>
          <w:top w:val="none" w:sz="0" w:space="0" w:color="auto"/>
          <w:left w:val="none" w:sz="0" w:space="0" w:color="auto"/>
          <w:right w:val="none" w:sz="0" w:space="0" w:color="auto"/>
        </w:tblBorders>
        <w:tblLook w:val="04A0" w:firstRow="1" w:lastRow="0" w:firstColumn="1" w:lastColumn="0" w:noHBand="0" w:noVBand="1"/>
      </w:tblPr>
      <w:tblGrid>
        <w:gridCol w:w="10080"/>
      </w:tblGrid>
      <w:tr w:rsidR="001B42C9" w14:paraId="0465F3F0" w14:textId="77777777" w:rsidTr="00B06B88">
        <w:trPr>
          <w:trHeight w:val="8640"/>
        </w:trPr>
        <w:tc>
          <w:tcPr>
            <w:tcW w:w="10080" w:type="dxa"/>
            <w:tcBorders>
              <w:bottom w:val="nil"/>
            </w:tcBorders>
          </w:tcPr>
          <w:p w14:paraId="62CD59EE" w14:textId="77777777" w:rsidR="00294972" w:rsidRDefault="00294972" w:rsidP="00294972">
            <w:pPr>
              <w:tabs>
                <w:tab w:val="left" w:pos="972"/>
              </w:tabs>
              <w:jc w:val="center"/>
              <w:rPr>
                <w:b/>
              </w:rPr>
            </w:pPr>
            <w:r>
              <w:br/>
            </w:r>
            <w:r w:rsidRPr="00294972">
              <w:rPr>
                <w:b/>
              </w:rPr>
              <w:t>REVISIONS</w:t>
            </w:r>
          </w:p>
          <w:p w14:paraId="7AFFDD58" w14:textId="77777777" w:rsidR="00D44E61" w:rsidRPr="00D44E61" w:rsidRDefault="00D44E61" w:rsidP="00294972">
            <w:pPr>
              <w:tabs>
                <w:tab w:val="left" w:pos="972"/>
              </w:tabs>
              <w:jc w:val="center"/>
            </w:pPr>
          </w:p>
          <w:tbl>
            <w:tblPr>
              <w:tblStyle w:val="GridTable1Light1"/>
              <w:tblW w:w="0" w:type="auto"/>
              <w:tblLook w:val="04A0" w:firstRow="1" w:lastRow="0" w:firstColumn="1" w:lastColumn="0" w:noHBand="0" w:noVBand="1"/>
            </w:tblPr>
            <w:tblGrid>
              <w:gridCol w:w="1062"/>
              <w:gridCol w:w="1260"/>
              <w:gridCol w:w="3600"/>
              <w:gridCol w:w="1440"/>
              <w:gridCol w:w="1350"/>
              <w:gridCol w:w="1142"/>
            </w:tblGrid>
            <w:tr w:rsidR="00294972" w14:paraId="35CA3D92" w14:textId="77777777" w:rsidTr="00294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44DB69A9" w14:textId="77777777" w:rsidR="00294972" w:rsidRDefault="00294972" w:rsidP="00294972">
                  <w:pPr>
                    <w:tabs>
                      <w:tab w:val="left" w:pos="972"/>
                    </w:tabs>
                    <w:jc w:val="center"/>
                  </w:pPr>
                  <w:r>
                    <w:t>REV #</w:t>
                  </w:r>
                </w:p>
              </w:tc>
              <w:tc>
                <w:tcPr>
                  <w:tcW w:w="1260" w:type="dxa"/>
                </w:tcPr>
                <w:p w14:paraId="3071596E" w14:textId="77777777"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ECN #</w:t>
                  </w:r>
                </w:p>
              </w:tc>
              <w:tc>
                <w:tcPr>
                  <w:tcW w:w="3600" w:type="dxa"/>
                </w:tcPr>
                <w:p w14:paraId="07808D0F" w14:textId="77777777"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Description of Change</w:t>
                  </w:r>
                </w:p>
              </w:tc>
              <w:tc>
                <w:tcPr>
                  <w:tcW w:w="1440" w:type="dxa"/>
                </w:tcPr>
                <w:p w14:paraId="69B01F7C" w14:textId="77777777"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Engineer</w:t>
                  </w:r>
                </w:p>
              </w:tc>
              <w:tc>
                <w:tcPr>
                  <w:tcW w:w="1350" w:type="dxa"/>
                </w:tcPr>
                <w:p w14:paraId="24B4CA3D" w14:textId="77777777"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Approved</w:t>
                  </w:r>
                </w:p>
              </w:tc>
              <w:tc>
                <w:tcPr>
                  <w:tcW w:w="1142" w:type="dxa"/>
                </w:tcPr>
                <w:p w14:paraId="46BF591B" w14:textId="77777777"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Date</w:t>
                  </w:r>
                </w:p>
              </w:tc>
            </w:tr>
            <w:tr w:rsidR="00294972" w14:paraId="062B7633"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2AA8DEEF" w14:textId="77777777" w:rsidR="00294972" w:rsidRDefault="008641B8" w:rsidP="00294972">
                  <w:pPr>
                    <w:tabs>
                      <w:tab w:val="left" w:pos="972"/>
                    </w:tabs>
                    <w:jc w:val="center"/>
                  </w:pPr>
                  <w:r>
                    <w:t>1</w:t>
                  </w:r>
                </w:p>
              </w:tc>
              <w:tc>
                <w:tcPr>
                  <w:tcW w:w="1260" w:type="dxa"/>
                </w:tcPr>
                <w:p w14:paraId="2B7D48F2" w14:textId="77777777"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NDI</w:t>
                  </w:r>
                </w:p>
              </w:tc>
              <w:tc>
                <w:tcPr>
                  <w:tcW w:w="3600" w:type="dxa"/>
                </w:tcPr>
                <w:p w14:paraId="006448C1" w14:textId="77777777"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New Document</w:t>
                  </w:r>
                </w:p>
              </w:tc>
              <w:tc>
                <w:tcPr>
                  <w:tcW w:w="1440" w:type="dxa"/>
                </w:tcPr>
                <w:p w14:paraId="2247C99D" w14:textId="77777777" w:rsidR="00294972" w:rsidRDefault="001E4913"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EPF</w:t>
                  </w:r>
                </w:p>
              </w:tc>
              <w:tc>
                <w:tcPr>
                  <w:tcW w:w="1350" w:type="dxa"/>
                </w:tcPr>
                <w:p w14:paraId="370E5A0A" w14:textId="77777777" w:rsidR="00294972" w:rsidRDefault="001E4913"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SJS</w:t>
                  </w:r>
                </w:p>
              </w:tc>
              <w:tc>
                <w:tcPr>
                  <w:tcW w:w="1142" w:type="dxa"/>
                </w:tcPr>
                <w:p w14:paraId="3CA0F6DE" w14:textId="4C1D2CB3" w:rsidR="00A7119B" w:rsidRDefault="001E4913" w:rsidP="00A7119B">
                  <w:pPr>
                    <w:tabs>
                      <w:tab w:val="left" w:pos="972"/>
                    </w:tabs>
                    <w:jc w:val="center"/>
                    <w:cnfStyle w:val="000000000000" w:firstRow="0" w:lastRow="0" w:firstColumn="0" w:lastColumn="0" w:oddVBand="0" w:evenVBand="0" w:oddHBand="0" w:evenHBand="0" w:firstRowFirstColumn="0" w:firstRowLastColumn="0" w:lastRowFirstColumn="0" w:lastRowLastColumn="0"/>
                  </w:pPr>
                  <w:r>
                    <w:t>0</w:t>
                  </w:r>
                  <w:r w:rsidR="00A7119B">
                    <w:t>9</w:t>
                  </w:r>
                  <w:r>
                    <w:t>/</w:t>
                  </w:r>
                  <w:r w:rsidR="002B688E">
                    <w:t>1</w:t>
                  </w:r>
                  <w:r w:rsidR="006D6FC4">
                    <w:t>1</w:t>
                  </w:r>
                  <w:r>
                    <w:t>/</w:t>
                  </w:r>
                  <w:r w:rsidR="00A7119B">
                    <w:t>20</w:t>
                  </w:r>
                </w:p>
              </w:tc>
            </w:tr>
            <w:tr w:rsidR="00D44E61" w14:paraId="6947501F"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4C6223F2" w14:textId="77777777" w:rsidR="00D44E61" w:rsidRDefault="00D44E61" w:rsidP="00294972">
                  <w:pPr>
                    <w:tabs>
                      <w:tab w:val="left" w:pos="972"/>
                    </w:tabs>
                    <w:jc w:val="center"/>
                  </w:pPr>
                </w:p>
              </w:tc>
              <w:tc>
                <w:tcPr>
                  <w:tcW w:w="1260" w:type="dxa"/>
                </w:tcPr>
                <w:p w14:paraId="6C09D533"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50450102"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024490C2"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1B720C97"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0159B37C"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62312034"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6FD99851" w14:textId="77777777" w:rsidR="00D44E61" w:rsidRDefault="00D44E61" w:rsidP="00294972">
                  <w:pPr>
                    <w:tabs>
                      <w:tab w:val="left" w:pos="972"/>
                    </w:tabs>
                    <w:jc w:val="center"/>
                  </w:pPr>
                </w:p>
              </w:tc>
              <w:tc>
                <w:tcPr>
                  <w:tcW w:w="1260" w:type="dxa"/>
                </w:tcPr>
                <w:p w14:paraId="09B545AE"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0A3EC735"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256CE910"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5E35D61D"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5264056E"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010E2DFE"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11AD6387" w14:textId="77777777" w:rsidR="00D44E61" w:rsidRDefault="00D44E61" w:rsidP="00294972">
                  <w:pPr>
                    <w:tabs>
                      <w:tab w:val="left" w:pos="972"/>
                    </w:tabs>
                    <w:jc w:val="center"/>
                  </w:pPr>
                </w:p>
              </w:tc>
              <w:tc>
                <w:tcPr>
                  <w:tcW w:w="1260" w:type="dxa"/>
                </w:tcPr>
                <w:p w14:paraId="43CFF674"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1C2E93C3"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41E76E97"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668A6D05"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678554AC"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4FCC4A8A"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18072525" w14:textId="77777777" w:rsidR="00D44E61" w:rsidRDefault="00D44E61" w:rsidP="00294972">
                  <w:pPr>
                    <w:tabs>
                      <w:tab w:val="left" w:pos="972"/>
                    </w:tabs>
                    <w:jc w:val="center"/>
                  </w:pPr>
                </w:p>
              </w:tc>
              <w:tc>
                <w:tcPr>
                  <w:tcW w:w="1260" w:type="dxa"/>
                </w:tcPr>
                <w:p w14:paraId="6528B4F0"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65B23EE1"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02231E40"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184C2EEE"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3DB12459"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0A317238"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6B5472A9" w14:textId="77777777" w:rsidR="00D44E61" w:rsidRDefault="00D44E61" w:rsidP="00294972">
                  <w:pPr>
                    <w:tabs>
                      <w:tab w:val="left" w:pos="972"/>
                    </w:tabs>
                    <w:jc w:val="center"/>
                  </w:pPr>
                </w:p>
              </w:tc>
              <w:tc>
                <w:tcPr>
                  <w:tcW w:w="1260" w:type="dxa"/>
                </w:tcPr>
                <w:p w14:paraId="21BFB821"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530791D8"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6472ECB9"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27F06C92"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4D81DE14"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6830C0D8"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25F796BA" w14:textId="77777777" w:rsidR="00D44E61" w:rsidRDefault="00D44E61" w:rsidP="00294972">
                  <w:pPr>
                    <w:tabs>
                      <w:tab w:val="left" w:pos="972"/>
                    </w:tabs>
                    <w:jc w:val="center"/>
                  </w:pPr>
                </w:p>
              </w:tc>
              <w:tc>
                <w:tcPr>
                  <w:tcW w:w="1260" w:type="dxa"/>
                </w:tcPr>
                <w:p w14:paraId="265E22E2"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046CEC41"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61B03D46"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412B8118"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3D044751"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72ADB798"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3163172E" w14:textId="77777777" w:rsidR="00D44E61" w:rsidRDefault="00D44E61" w:rsidP="00294972">
                  <w:pPr>
                    <w:tabs>
                      <w:tab w:val="left" w:pos="972"/>
                    </w:tabs>
                    <w:jc w:val="center"/>
                  </w:pPr>
                </w:p>
              </w:tc>
              <w:tc>
                <w:tcPr>
                  <w:tcW w:w="1260" w:type="dxa"/>
                </w:tcPr>
                <w:p w14:paraId="417D0B17"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751F40DA"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4B07E0AF"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08436C39"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1D9B8799"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7035F1CB"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0D693935" w14:textId="77777777" w:rsidR="00D44E61" w:rsidRDefault="00D44E61" w:rsidP="00294972">
                  <w:pPr>
                    <w:tabs>
                      <w:tab w:val="left" w:pos="972"/>
                    </w:tabs>
                    <w:jc w:val="center"/>
                  </w:pPr>
                </w:p>
              </w:tc>
              <w:tc>
                <w:tcPr>
                  <w:tcW w:w="1260" w:type="dxa"/>
                </w:tcPr>
                <w:p w14:paraId="18C46AD1"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42428F1F"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0E795EC6"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6135827B"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5CDB9D7F"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14:paraId="2FD854D3" w14:textId="77777777" w:rsidTr="00294972">
              <w:tc>
                <w:tcPr>
                  <w:cnfStyle w:val="001000000000" w:firstRow="0" w:lastRow="0" w:firstColumn="1" w:lastColumn="0" w:oddVBand="0" w:evenVBand="0" w:oddHBand="0" w:evenHBand="0" w:firstRowFirstColumn="0" w:firstRowLastColumn="0" w:lastRowFirstColumn="0" w:lastRowLastColumn="0"/>
                  <w:tcW w:w="1062" w:type="dxa"/>
                </w:tcPr>
                <w:p w14:paraId="6089DEB9" w14:textId="77777777" w:rsidR="00D44E61" w:rsidRDefault="00D44E61" w:rsidP="00294972">
                  <w:pPr>
                    <w:tabs>
                      <w:tab w:val="left" w:pos="972"/>
                    </w:tabs>
                    <w:jc w:val="center"/>
                  </w:pPr>
                </w:p>
              </w:tc>
              <w:tc>
                <w:tcPr>
                  <w:tcW w:w="1260" w:type="dxa"/>
                </w:tcPr>
                <w:p w14:paraId="2432414A"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14:paraId="36FF84CE"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0396B346"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47682F24"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14:paraId="02E54017" w14:textId="77777777"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bl>
          <w:p w14:paraId="193AEB6A" w14:textId="77777777" w:rsidR="00294972" w:rsidRDefault="00294972" w:rsidP="00294972">
            <w:pPr>
              <w:tabs>
                <w:tab w:val="left" w:pos="972"/>
              </w:tabs>
            </w:pPr>
          </w:p>
        </w:tc>
      </w:tr>
      <w:tr w:rsidR="001B42C9" w14:paraId="3BEA2844" w14:textId="77777777" w:rsidTr="00B06B88">
        <w:trPr>
          <w:trHeight w:val="2709"/>
        </w:trPr>
        <w:tc>
          <w:tcPr>
            <w:tcW w:w="10080" w:type="dxa"/>
            <w:tcBorders>
              <w:top w:val="nil"/>
            </w:tcBorders>
          </w:tcPr>
          <w:p w14:paraId="564BFB07" w14:textId="77777777" w:rsidR="00D44E61" w:rsidRDefault="00D44E61" w:rsidP="008641B8">
            <w:pPr>
              <w:tabs>
                <w:tab w:val="left" w:pos="972"/>
              </w:tabs>
              <w:jc w:val="center"/>
            </w:pPr>
          </w:p>
        </w:tc>
      </w:tr>
      <w:tr w:rsidR="001B42C9" w14:paraId="1DD6ED45" w14:textId="77777777" w:rsidTr="00B06B88">
        <w:trPr>
          <w:trHeight w:val="350"/>
        </w:trPr>
        <w:tc>
          <w:tcPr>
            <w:tcW w:w="10080" w:type="dxa"/>
            <w:vAlign w:val="center"/>
          </w:tcPr>
          <w:p w14:paraId="211781AF" w14:textId="77777777" w:rsidR="001B42C9" w:rsidRPr="00294972" w:rsidRDefault="00294972" w:rsidP="00294972">
            <w:pPr>
              <w:tabs>
                <w:tab w:val="left" w:pos="972"/>
              </w:tabs>
              <w:jc w:val="center"/>
              <w:rPr>
                <w:b/>
              </w:rPr>
            </w:pPr>
            <w:r w:rsidRPr="00294972">
              <w:rPr>
                <w:b/>
              </w:rPr>
              <w:t>Description</w:t>
            </w:r>
          </w:p>
        </w:tc>
      </w:tr>
    </w:tbl>
    <w:p w14:paraId="5959299C" w14:textId="77777777" w:rsidR="001B42C9" w:rsidRDefault="001B42C9" w:rsidP="000C7618"/>
    <w:p w14:paraId="4C9E32B1" w14:textId="77777777" w:rsidR="00456123" w:rsidRPr="00456123" w:rsidRDefault="00A921E7" w:rsidP="00456123">
      <w:pPr>
        <w:pStyle w:val="Title"/>
        <w:jc w:val="center"/>
      </w:pPr>
      <w:r>
        <w:t>System Master Controller</w:t>
      </w:r>
      <w:r w:rsidR="00F92DE3">
        <w:t xml:space="preserve"> Interface Design Description</w:t>
      </w:r>
    </w:p>
    <w:p w14:paraId="6C0B9527" w14:textId="77777777" w:rsidR="00902D71" w:rsidRDefault="00902D71" w:rsidP="00AC6A38">
      <w:r>
        <w:br w:type="page"/>
      </w:r>
    </w:p>
    <w:p w14:paraId="1365E5BE" w14:textId="77777777" w:rsidR="001D072B" w:rsidRDefault="001D072B" w:rsidP="001D072B"/>
    <w:sdt>
      <w:sdtPr>
        <w:rPr>
          <w:rFonts w:asciiTheme="minorHAnsi" w:eastAsiaTheme="minorHAnsi" w:hAnsiTheme="minorHAnsi" w:cstheme="minorBidi"/>
          <w:color w:val="auto"/>
          <w:sz w:val="20"/>
          <w:szCs w:val="22"/>
        </w:rPr>
        <w:id w:val="2016568279"/>
        <w:docPartObj>
          <w:docPartGallery w:val="Table of Contents"/>
          <w:docPartUnique/>
        </w:docPartObj>
      </w:sdtPr>
      <w:sdtEndPr>
        <w:rPr>
          <w:b/>
          <w:bCs/>
          <w:noProof/>
        </w:rPr>
      </w:sdtEndPr>
      <w:sdtContent>
        <w:p w14:paraId="472B6524" w14:textId="77777777" w:rsidR="0004574D" w:rsidRDefault="0004574D">
          <w:pPr>
            <w:pStyle w:val="TOCHeading"/>
          </w:pPr>
          <w:r>
            <w:t>Contents</w:t>
          </w:r>
        </w:p>
        <w:p w14:paraId="16156745" w14:textId="2BF7456F" w:rsidR="00CE7191" w:rsidRDefault="0004574D">
          <w:pPr>
            <w:pStyle w:val="TOC1"/>
            <w:tabs>
              <w:tab w:val="left" w:pos="600"/>
              <w:tab w:val="right" w:leader="dot" w:pos="9350"/>
            </w:tabs>
            <w:rPr>
              <w:rFonts w:eastAsiaTheme="minorEastAsia"/>
              <w:noProof/>
              <w:sz w:val="24"/>
              <w:szCs w:val="24"/>
            </w:rPr>
          </w:pPr>
          <w:r>
            <w:fldChar w:fldCharType="begin"/>
          </w:r>
          <w:r>
            <w:instrText xml:space="preserve"> TOC \o "1-3" \h \z \u </w:instrText>
          </w:r>
          <w:r>
            <w:fldChar w:fldCharType="separate"/>
          </w:r>
          <w:hyperlink w:anchor="_Toc50567860" w:history="1">
            <w:r w:rsidR="00CE7191" w:rsidRPr="00D54B21">
              <w:rPr>
                <w:rStyle w:val="Hyperlink"/>
                <w:noProof/>
              </w:rPr>
              <w:t>1.0</w:t>
            </w:r>
            <w:r w:rsidR="00CE7191">
              <w:rPr>
                <w:rFonts w:eastAsiaTheme="minorEastAsia"/>
                <w:noProof/>
                <w:sz w:val="24"/>
                <w:szCs w:val="24"/>
              </w:rPr>
              <w:tab/>
            </w:r>
            <w:r w:rsidR="00CE7191" w:rsidRPr="00D54B21">
              <w:rPr>
                <w:rStyle w:val="Hyperlink"/>
                <w:noProof/>
              </w:rPr>
              <w:t>INTRODUCTION AND OVERVIEW</w:t>
            </w:r>
            <w:r w:rsidR="00CE7191">
              <w:rPr>
                <w:noProof/>
                <w:webHidden/>
              </w:rPr>
              <w:tab/>
            </w:r>
            <w:r w:rsidR="00CE7191">
              <w:rPr>
                <w:noProof/>
                <w:webHidden/>
              </w:rPr>
              <w:fldChar w:fldCharType="begin"/>
            </w:r>
            <w:r w:rsidR="00CE7191">
              <w:rPr>
                <w:noProof/>
                <w:webHidden/>
              </w:rPr>
              <w:instrText xml:space="preserve"> PAGEREF _Toc50567860 \h </w:instrText>
            </w:r>
            <w:r w:rsidR="00CE7191">
              <w:rPr>
                <w:noProof/>
                <w:webHidden/>
              </w:rPr>
            </w:r>
            <w:r w:rsidR="00CE7191">
              <w:rPr>
                <w:noProof/>
                <w:webHidden/>
              </w:rPr>
              <w:fldChar w:fldCharType="separate"/>
            </w:r>
            <w:r w:rsidR="00CE7191">
              <w:rPr>
                <w:noProof/>
                <w:webHidden/>
              </w:rPr>
              <w:t>3</w:t>
            </w:r>
            <w:r w:rsidR="00CE7191">
              <w:rPr>
                <w:noProof/>
                <w:webHidden/>
              </w:rPr>
              <w:fldChar w:fldCharType="end"/>
            </w:r>
          </w:hyperlink>
        </w:p>
        <w:p w14:paraId="4E278A72" w14:textId="31396EC4" w:rsidR="00CE7191" w:rsidRDefault="00CE7191">
          <w:pPr>
            <w:pStyle w:val="TOC2"/>
            <w:tabs>
              <w:tab w:val="left" w:pos="960"/>
              <w:tab w:val="right" w:leader="dot" w:pos="9350"/>
            </w:tabs>
            <w:rPr>
              <w:rFonts w:eastAsiaTheme="minorEastAsia"/>
              <w:noProof/>
              <w:sz w:val="24"/>
              <w:szCs w:val="24"/>
            </w:rPr>
          </w:pPr>
          <w:hyperlink w:anchor="_Toc50567861" w:history="1">
            <w:r w:rsidRPr="00D54B21">
              <w:rPr>
                <w:rStyle w:val="Hyperlink"/>
                <w:noProof/>
              </w:rPr>
              <w:t>1.1</w:t>
            </w:r>
            <w:r>
              <w:rPr>
                <w:rFonts w:eastAsiaTheme="minorEastAsia"/>
                <w:noProof/>
                <w:sz w:val="24"/>
                <w:szCs w:val="24"/>
              </w:rPr>
              <w:tab/>
            </w:r>
            <w:r w:rsidRPr="00D54B21">
              <w:rPr>
                <w:rStyle w:val="Hyperlink"/>
                <w:noProof/>
              </w:rPr>
              <w:t>Purpose</w:t>
            </w:r>
            <w:r>
              <w:rPr>
                <w:noProof/>
                <w:webHidden/>
              </w:rPr>
              <w:tab/>
            </w:r>
            <w:r>
              <w:rPr>
                <w:noProof/>
                <w:webHidden/>
              </w:rPr>
              <w:fldChar w:fldCharType="begin"/>
            </w:r>
            <w:r>
              <w:rPr>
                <w:noProof/>
                <w:webHidden/>
              </w:rPr>
              <w:instrText xml:space="preserve"> PAGEREF _Toc50567861 \h </w:instrText>
            </w:r>
            <w:r>
              <w:rPr>
                <w:noProof/>
                <w:webHidden/>
              </w:rPr>
            </w:r>
            <w:r>
              <w:rPr>
                <w:noProof/>
                <w:webHidden/>
              </w:rPr>
              <w:fldChar w:fldCharType="separate"/>
            </w:r>
            <w:r>
              <w:rPr>
                <w:noProof/>
                <w:webHidden/>
              </w:rPr>
              <w:t>3</w:t>
            </w:r>
            <w:r>
              <w:rPr>
                <w:noProof/>
                <w:webHidden/>
              </w:rPr>
              <w:fldChar w:fldCharType="end"/>
            </w:r>
          </w:hyperlink>
        </w:p>
        <w:p w14:paraId="5DF72316" w14:textId="7D50C589" w:rsidR="00CE7191" w:rsidRDefault="00CE7191">
          <w:pPr>
            <w:pStyle w:val="TOC2"/>
            <w:tabs>
              <w:tab w:val="left" w:pos="960"/>
              <w:tab w:val="right" w:leader="dot" w:pos="9350"/>
            </w:tabs>
            <w:rPr>
              <w:rFonts w:eastAsiaTheme="minorEastAsia"/>
              <w:noProof/>
              <w:sz w:val="24"/>
              <w:szCs w:val="24"/>
            </w:rPr>
          </w:pPr>
          <w:hyperlink w:anchor="_Toc50567862" w:history="1">
            <w:r w:rsidRPr="00D54B21">
              <w:rPr>
                <w:rStyle w:val="Hyperlink"/>
                <w:noProof/>
              </w:rPr>
              <w:t>1.2</w:t>
            </w:r>
            <w:r>
              <w:rPr>
                <w:rFonts w:eastAsiaTheme="minorEastAsia"/>
                <w:noProof/>
                <w:sz w:val="24"/>
                <w:szCs w:val="24"/>
              </w:rPr>
              <w:tab/>
            </w:r>
            <w:r w:rsidRPr="00D54B21">
              <w:rPr>
                <w:rStyle w:val="Hyperlink"/>
                <w:noProof/>
              </w:rPr>
              <w:t>Responsibility</w:t>
            </w:r>
            <w:r>
              <w:rPr>
                <w:noProof/>
                <w:webHidden/>
              </w:rPr>
              <w:tab/>
            </w:r>
            <w:r>
              <w:rPr>
                <w:noProof/>
                <w:webHidden/>
              </w:rPr>
              <w:fldChar w:fldCharType="begin"/>
            </w:r>
            <w:r>
              <w:rPr>
                <w:noProof/>
                <w:webHidden/>
              </w:rPr>
              <w:instrText xml:space="preserve"> PAGEREF _Toc50567862 \h </w:instrText>
            </w:r>
            <w:r>
              <w:rPr>
                <w:noProof/>
                <w:webHidden/>
              </w:rPr>
            </w:r>
            <w:r>
              <w:rPr>
                <w:noProof/>
                <w:webHidden/>
              </w:rPr>
              <w:fldChar w:fldCharType="separate"/>
            </w:r>
            <w:r>
              <w:rPr>
                <w:noProof/>
                <w:webHidden/>
              </w:rPr>
              <w:t>3</w:t>
            </w:r>
            <w:r>
              <w:rPr>
                <w:noProof/>
                <w:webHidden/>
              </w:rPr>
              <w:fldChar w:fldCharType="end"/>
            </w:r>
          </w:hyperlink>
        </w:p>
        <w:p w14:paraId="6D09DD81" w14:textId="7FEFD782" w:rsidR="00CE7191" w:rsidRDefault="00CE7191">
          <w:pPr>
            <w:pStyle w:val="TOC2"/>
            <w:tabs>
              <w:tab w:val="left" w:pos="960"/>
              <w:tab w:val="right" w:leader="dot" w:pos="9350"/>
            </w:tabs>
            <w:rPr>
              <w:rFonts w:eastAsiaTheme="minorEastAsia"/>
              <w:noProof/>
              <w:sz w:val="24"/>
              <w:szCs w:val="24"/>
            </w:rPr>
          </w:pPr>
          <w:hyperlink w:anchor="_Toc50567863" w:history="1">
            <w:r w:rsidRPr="00D54B21">
              <w:rPr>
                <w:rStyle w:val="Hyperlink"/>
                <w:noProof/>
              </w:rPr>
              <w:t>1.3</w:t>
            </w:r>
            <w:r>
              <w:rPr>
                <w:rFonts w:eastAsiaTheme="minorEastAsia"/>
                <w:noProof/>
                <w:sz w:val="24"/>
                <w:szCs w:val="24"/>
              </w:rPr>
              <w:tab/>
            </w:r>
            <w:r w:rsidRPr="00D54B21">
              <w:rPr>
                <w:rStyle w:val="Hyperlink"/>
                <w:noProof/>
              </w:rPr>
              <w:t>Definitions and Acronyms</w:t>
            </w:r>
            <w:r>
              <w:rPr>
                <w:noProof/>
                <w:webHidden/>
              </w:rPr>
              <w:tab/>
            </w:r>
            <w:r>
              <w:rPr>
                <w:noProof/>
                <w:webHidden/>
              </w:rPr>
              <w:fldChar w:fldCharType="begin"/>
            </w:r>
            <w:r>
              <w:rPr>
                <w:noProof/>
                <w:webHidden/>
              </w:rPr>
              <w:instrText xml:space="preserve"> PAGEREF _Toc50567863 \h </w:instrText>
            </w:r>
            <w:r>
              <w:rPr>
                <w:noProof/>
                <w:webHidden/>
              </w:rPr>
            </w:r>
            <w:r>
              <w:rPr>
                <w:noProof/>
                <w:webHidden/>
              </w:rPr>
              <w:fldChar w:fldCharType="separate"/>
            </w:r>
            <w:r>
              <w:rPr>
                <w:noProof/>
                <w:webHidden/>
              </w:rPr>
              <w:t>3</w:t>
            </w:r>
            <w:r>
              <w:rPr>
                <w:noProof/>
                <w:webHidden/>
              </w:rPr>
              <w:fldChar w:fldCharType="end"/>
            </w:r>
          </w:hyperlink>
        </w:p>
        <w:p w14:paraId="2E8387E3" w14:textId="39F4370F" w:rsidR="00CE7191" w:rsidRDefault="00CE7191">
          <w:pPr>
            <w:pStyle w:val="TOC2"/>
            <w:tabs>
              <w:tab w:val="left" w:pos="960"/>
              <w:tab w:val="right" w:leader="dot" w:pos="9350"/>
            </w:tabs>
            <w:rPr>
              <w:rFonts w:eastAsiaTheme="minorEastAsia"/>
              <w:noProof/>
              <w:sz w:val="24"/>
              <w:szCs w:val="24"/>
            </w:rPr>
          </w:pPr>
          <w:hyperlink w:anchor="_Toc50567864" w:history="1">
            <w:r w:rsidRPr="00D54B21">
              <w:rPr>
                <w:rStyle w:val="Hyperlink"/>
                <w:noProof/>
              </w:rPr>
              <w:t>1.4</w:t>
            </w:r>
            <w:r>
              <w:rPr>
                <w:rFonts w:eastAsiaTheme="minorEastAsia"/>
                <w:noProof/>
                <w:sz w:val="24"/>
                <w:szCs w:val="24"/>
              </w:rPr>
              <w:tab/>
            </w:r>
            <w:r w:rsidRPr="00D54B21">
              <w:rPr>
                <w:rStyle w:val="Hyperlink"/>
                <w:noProof/>
              </w:rPr>
              <w:t>References</w:t>
            </w:r>
            <w:r>
              <w:rPr>
                <w:noProof/>
                <w:webHidden/>
              </w:rPr>
              <w:tab/>
            </w:r>
            <w:r>
              <w:rPr>
                <w:noProof/>
                <w:webHidden/>
              </w:rPr>
              <w:fldChar w:fldCharType="begin"/>
            </w:r>
            <w:r>
              <w:rPr>
                <w:noProof/>
                <w:webHidden/>
              </w:rPr>
              <w:instrText xml:space="preserve"> PAGEREF _Toc50567864 \h </w:instrText>
            </w:r>
            <w:r>
              <w:rPr>
                <w:noProof/>
                <w:webHidden/>
              </w:rPr>
            </w:r>
            <w:r>
              <w:rPr>
                <w:noProof/>
                <w:webHidden/>
              </w:rPr>
              <w:fldChar w:fldCharType="separate"/>
            </w:r>
            <w:r>
              <w:rPr>
                <w:noProof/>
                <w:webHidden/>
              </w:rPr>
              <w:t>3</w:t>
            </w:r>
            <w:r>
              <w:rPr>
                <w:noProof/>
                <w:webHidden/>
              </w:rPr>
              <w:fldChar w:fldCharType="end"/>
            </w:r>
          </w:hyperlink>
        </w:p>
        <w:p w14:paraId="0700EA35" w14:textId="35F9B590" w:rsidR="00CE7191" w:rsidRDefault="00CE7191">
          <w:pPr>
            <w:pStyle w:val="TOC2"/>
            <w:tabs>
              <w:tab w:val="left" w:pos="960"/>
              <w:tab w:val="right" w:leader="dot" w:pos="9350"/>
            </w:tabs>
            <w:rPr>
              <w:rFonts w:eastAsiaTheme="minorEastAsia"/>
              <w:noProof/>
              <w:sz w:val="24"/>
              <w:szCs w:val="24"/>
            </w:rPr>
          </w:pPr>
          <w:hyperlink w:anchor="_Toc50567865" w:history="1">
            <w:r w:rsidRPr="00D54B21">
              <w:rPr>
                <w:rStyle w:val="Hyperlink"/>
                <w:noProof/>
              </w:rPr>
              <w:t>1.5</w:t>
            </w:r>
            <w:r>
              <w:rPr>
                <w:rFonts w:eastAsiaTheme="minorEastAsia"/>
                <w:noProof/>
                <w:sz w:val="24"/>
                <w:szCs w:val="24"/>
              </w:rPr>
              <w:tab/>
            </w:r>
            <w:r w:rsidRPr="00D54B21">
              <w:rPr>
                <w:rStyle w:val="Hyperlink"/>
                <w:noProof/>
              </w:rPr>
              <w:t>Product Overview</w:t>
            </w:r>
            <w:r>
              <w:rPr>
                <w:noProof/>
                <w:webHidden/>
              </w:rPr>
              <w:tab/>
            </w:r>
            <w:r>
              <w:rPr>
                <w:noProof/>
                <w:webHidden/>
              </w:rPr>
              <w:fldChar w:fldCharType="begin"/>
            </w:r>
            <w:r>
              <w:rPr>
                <w:noProof/>
                <w:webHidden/>
              </w:rPr>
              <w:instrText xml:space="preserve"> PAGEREF _Toc50567865 \h </w:instrText>
            </w:r>
            <w:r>
              <w:rPr>
                <w:noProof/>
                <w:webHidden/>
              </w:rPr>
            </w:r>
            <w:r>
              <w:rPr>
                <w:noProof/>
                <w:webHidden/>
              </w:rPr>
              <w:fldChar w:fldCharType="separate"/>
            </w:r>
            <w:r>
              <w:rPr>
                <w:noProof/>
                <w:webHidden/>
              </w:rPr>
              <w:t>3</w:t>
            </w:r>
            <w:r>
              <w:rPr>
                <w:noProof/>
                <w:webHidden/>
              </w:rPr>
              <w:fldChar w:fldCharType="end"/>
            </w:r>
          </w:hyperlink>
        </w:p>
        <w:p w14:paraId="4925A575" w14:textId="217D1C95" w:rsidR="00CE7191" w:rsidRDefault="00CE7191">
          <w:pPr>
            <w:pStyle w:val="TOC1"/>
            <w:tabs>
              <w:tab w:val="left" w:pos="600"/>
              <w:tab w:val="right" w:leader="dot" w:pos="9350"/>
            </w:tabs>
            <w:rPr>
              <w:rFonts w:eastAsiaTheme="minorEastAsia"/>
              <w:noProof/>
              <w:sz w:val="24"/>
              <w:szCs w:val="24"/>
            </w:rPr>
          </w:pPr>
          <w:hyperlink w:anchor="_Toc50567866" w:history="1">
            <w:r w:rsidRPr="00D54B21">
              <w:rPr>
                <w:rStyle w:val="Hyperlink"/>
                <w:noProof/>
              </w:rPr>
              <w:t>2.0</w:t>
            </w:r>
            <w:r>
              <w:rPr>
                <w:rFonts w:eastAsiaTheme="minorEastAsia"/>
                <w:noProof/>
                <w:sz w:val="24"/>
                <w:szCs w:val="24"/>
              </w:rPr>
              <w:tab/>
            </w:r>
            <w:r w:rsidRPr="00D54B21">
              <w:rPr>
                <w:rStyle w:val="Hyperlink"/>
                <w:noProof/>
              </w:rPr>
              <w:t>Firmware upgrade procedure</w:t>
            </w:r>
            <w:r>
              <w:rPr>
                <w:noProof/>
                <w:webHidden/>
              </w:rPr>
              <w:tab/>
            </w:r>
            <w:r>
              <w:rPr>
                <w:noProof/>
                <w:webHidden/>
              </w:rPr>
              <w:fldChar w:fldCharType="begin"/>
            </w:r>
            <w:r>
              <w:rPr>
                <w:noProof/>
                <w:webHidden/>
              </w:rPr>
              <w:instrText xml:space="preserve"> PAGEREF _Toc50567866 \h </w:instrText>
            </w:r>
            <w:r>
              <w:rPr>
                <w:noProof/>
                <w:webHidden/>
              </w:rPr>
            </w:r>
            <w:r>
              <w:rPr>
                <w:noProof/>
                <w:webHidden/>
              </w:rPr>
              <w:fldChar w:fldCharType="separate"/>
            </w:r>
            <w:r>
              <w:rPr>
                <w:noProof/>
                <w:webHidden/>
              </w:rPr>
              <w:t>3</w:t>
            </w:r>
            <w:r>
              <w:rPr>
                <w:noProof/>
                <w:webHidden/>
              </w:rPr>
              <w:fldChar w:fldCharType="end"/>
            </w:r>
          </w:hyperlink>
        </w:p>
        <w:p w14:paraId="444947CE" w14:textId="7011203A" w:rsidR="00CE7191" w:rsidRDefault="00CE7191">
          <w:pPr>
            <w:pStyle w:val="TOC2"/>
            <w:tabs>
              <w:tab w:val="left" w:pos="960"/>
              <w:tab w:val="right" w:leader="dot" w:pos="9350"/>
            </w:tabs>
            <w:rPr>
              <w:rFonts w:eastAsiaTheme="minorEastAsia"/>
              <w:noProof/>
              <w:sz w:val="24"/>
              <w:szCs w:val="24"/>
            </w:rPr>
          </w:pPr>
          <w:hyperlink w:anchor="_Toc50567867" w:history="1">
            <w:r w:rsidRPr="00D54B21">
              <w:rPr>
                <w:rStyle w:val="Hyperlink"/>
                <w:noProof/>
              </w:rPr>
              <w:t>2.1</w:t>
            </w:r>
            <w:r>
              <w:rPr>
                <w:rFonts w:eastAsiaTheme="minorEastAsia"/>
                <w:noProof/>
                <w:sz w:val="24"/>
                <w:szCs w:val="24"/>
              </w:rPr>
              <w:tab/>
            </w:r>
            <w:r w:rsidRPr="00D54B21">
              <w:rPr>
                <w:rStyle w:val="Hyperlink"/>
                <w:noProof/>
              </w:rPr>
              <w:t>Firmware upgrade using SMC Verifier</w:t>
            </w:r>
            <w:r>
              <w:rPr>
                <w:noProof/>
                <w:webHidden/>
              </w:rPr>
              <w:tab/>
            </w:r>
            <w:r>
              <w:rPr>
                <w:noProof/>
                <w:webHidden/>
              </w:rPr>
              <w:fldChar w:fldCharType="begin"/>
            </w:r>
            <w:r>
              <w:rPr>
                <w:noProof/>
                <w:webHidden/>
              </w:rPr>
              <w:instrText xml:space="preserve"> PAGEREF _Toc50567867 \h </w:instrText>
            </w:r>
            <w:r>
              <w:rPr>
                <w:noProof/>
                <w:webHidden/>
              </w:rPr>
            </w:r>
            <w:r>
              <w:rPr>
                <w:noProof/>
                <w:webHidden/>
              </w:rPr>
              <w:fldChar w:fldCharType="separate"/>
            </w:r>
            <w:r>
              <w:rPr>
                <w:noProof/>
                <w:webHidden/>
              </w:rPr>
              <w:t>4</w:t>
            </w:r>
            <w:r>
              <w:rPr>
                <w:noProof/>
                <w:webHidden/>
              </w:rPr>
              <w:fldChar w:fldCharType="end"/>
            </w:r>
          </w:hyperlink>
        </w:p>
        <w:p w14:paraId="4A547C8E" w14:textId="64C28444" w:rsidR="00CE7191" w:rsidRDefault="00CE7191">
          <w:pPr>
            <w:pStyle w:val="TOC2"/>
            <w:tabs>
              <w:tab w:val="left" w:pos="960"/>
              <w:tab w:val="right" w:leader="dot" w:pos="9350"/>
            </w:tabs>
            <w:rPr>
              <w:rFonts w:eastAsiaTheme="minorEastAsia"/>
              <w:noProof/>
              <w:sz w:val="24"/>
              <w:szCs w:val="24"/>
            </w:rPr>
          </w:pPr>
          <w:hyperlink w:anchor="_Toc50567868" w:history="1">
            <w:r w:rsidRPr="00D54B21">
              <w:rPr>
                <w:rStyle w:val="Hyperlink"/>
                <w:noProof/>
              </w:rPr>
              <w:t>2.2</w:t>
            </w:r>
            <w:r>
              <w:rPr>
                <w:rFonts w:eastAsiaTheme="minorEastAsia"/>
                <w:noProof/>
                <w:sz w:val="24"/>
                <w:szCs w:val="24"/>
              </w:rPr>
              <w:tab/>
            </w:r>
            <w:r w:rsidRPr="00D54B21">
              <w:rPr>
                <w:rStyle w:val="Hyperlink"/>
                <w:noProof/>
              </w:rPr>
              <w:t>Firmware upgrade using LMFlashProgrammer</w:t>
            </w:r>
            <w:r>
              <w:rPr>
                <w:noProof/>
                <w:webHidden/>
              </w:rPr>
              <w:tab/>
            </w:r>
            <w:r>
              <w:rPr>
                <w:noProof/>
                <w:webHidden/>
              </w:rPr>
              <w:fldChar w:fldCharType="begin"/>
            </w:r>
            <w:r>
              <w:rPr>
                <w:noProof/>
                <w:webHidden/>
              </w:rPr>
              <w:instrText xml:space="preserve"> PAGEREF _Toc50567868 \h </w:instrText>
            </w:r>
            <w:r>
              <w:rPr>
                <w:noProof/>
                <w:webHidden/>
              </w:rPr>
            </w:r>
            <w:r>
              <w:rPr>
                <w:noProof/>
                <w:webHidden/>
              </w:rPr>
              <w:fldChar w:fldCharType="separate"/>
            </w:r>
            <w:r>
              <w:rPr>
                <w:noProof/>
                <w:webHidden/>
              </w:rPr>
              <w:t>5</w:t>
            </w:r>
            <w:r>
              <w:rPr>
                <w:noProof/>
                <w:webHidden/>
              </w:rPr>
              <w:fldChar w:fldCharType="end"/>
            </w:r>
          </w:hyperlink>
        </w:p>
        <w:p w14:paraId="263B41CF" w14:textId="55442C92" w:rsidR="00CE7191" w:rsidRDefault="00CE7191">
          <w:pPr>
            <w:pStyle w:val="TOC2"/>
            <w:tabs>
              <w:tab w:val="left" w:pos="960"/>
              <w:tab w:val="right" w:leader="dot" w:pos="9350"/>
            </w:tabs>
            <w:rPr>
              <w:rFonts w:eastAsiaTheme="minorEastAsia"/>
              <w:noProof/>
              <w:sz w:val="24"/>
              <w:szCs w:val="24"/>
            </w:rPr>
          </w:pPr>
          <w:hyperlink w:anchor="_Toc50567869" w:history="1">
            <w:r w:rsidRPr="00D54B21">
              <w:rPr>
                <w:rStyle w:val="Hyperlink"/>
                <w:noProof/>
              </w:rPr>
              <w:t>2.3</w:t>
            </w:r>
            <w:r>
              <w:rPr>
                <w:rFonts w:eastAsiaTheme="minorEastAsia"/>
                <w:noProof/>
                <w:sz w:val="24"/>
                <w:szCs w:val="24"/>
              </w:rPr>
              <w:tab/>
            </w:r>
            <w:r w:rsidRPr="00D54B21">
              <w:rPr>
                <w:rStyle w:val="Hyperlink"/>
                <w:noProof/>
              </w:rPr>
              <w:t>Firmware upgrade using Uniflash 6.1.0</w:t>
            </w:r>
            <w:r>
              <w:rPr>
                <w:noProof/>
                <w:webHidden/>
              </w:rPr>
              <w:tab/>
            </w:r>
            <w:r>
              <w:rPr>
                <w:noProof/>
                <w:webHidden/>
              </w:rPr>
              <w:fldChar w:fldCharType="begin"/>
            </w:r>
            <w:r>
              <w:rPr>
                <w:noProof/>
                <w:webHidden/>
              </w:rPr>
              <w:instrText xml:space="preserve"> PAGEREF _Toc50567869 \h </w:instrText>
            </w:r>
            <w:r>
              <w:rPr>
                <w:noProof/>
                <w:webHidden/>
              </w:rPr>
            </w:r>
            <w:r>
              <w:rPr>
                <w:noProof/>
                <w:webHidden/>
              </w:rPr>
              <w:fldChar w:fldCharType="separate"/>
            </w:r>
            <w:r>
              <w:rPr>
                <w:noProof/>
                <w:webHidden/>
              </w:rPr>
              <w:t>8</w:t>
            </w:r>
            <w:r>
              <w:rPr>
                <w:noProof/>
                <w:webHidden/>
              </w:rPr>
              <w:fldChar w:fldCharType="end"/>
            </w:r>
          </w:hyperlink>
        </w:p>
        <w:p w14:paraId="4A585D18" w14:textId="597CD83D" w:rsidR="00CE7191" w:rsidRDefault="00CE7191">
          <w:pPr>
            <w:pStyle w:val="TOC3"/>
            <w:tabs>
              <w:tab w:val="left" w:pos="1200"/>
              <w:tab w:val="right" w:leader="dot" w:pos="9350"/>
            </w:tabs>
            <w:rPr>
              <w:rFonts w:eastAsiaTheme="minorEastAsia"/>
              <w:noProof/>
              <w:sz w:val="24"/>
              <w:szCs w:val="24"/>
            </w:rPr>
          </w:pPr>
          <w:hyperlink w:anchor="_Toc50567870" w:history="1">
            <w:r w:rsidRPr="00D54B21">
              <w:rPr>
                <w:rStyle w:val="Hyperlink"/>
                <w:noProof/>
              </w:rPr>
              <w:t>2.3.1</w:t>
            </w:r>
            <w:r>
              <w:rPr>
                <w:rFonts w:eastAsiaTheme="minorEastAsia"/>
                <w:noProof/>
                <w:sz w:val="24"/>
                <w:szCs w:val="24"/>
              </w:rPr>
              <w:tab/>
            </w:r>
            <w:r w:rsidRPr="00D54B21">
              <w:rPr>
                <w:rStyle w:val="Hyperlink"/>
                <w:noProof/>
              </w:rPr>
              <w:t>Erase Entire Flash</w:t>
            </w:r>
            <w:r>
              <w:rPr>
                <w:noProof/>
                <w:webHidden/>
              </w:rPr>
              <w:tab/>
            </w:r>
            <w:r>
              <w:rPr>
                <w:noProof/>
                <w:webHidden/>
              </w:rPr>
              <w:fldChar w:fldCharType="begin"/>
            </w:r>
            <w:r>
              <w:rPr>
                <w:noProof/>
                <w:webHidden/>
              </w:rPr>
              <w:instrText xml:space="preserve"> PAGEREF _Toc50567870 \h </w:instrText>
            </w:r>
            <w:r>
              <w:rPr>
                <w:noProof/>
                <w:webHidden/>
              </w:rPr>
            </w:r>
            <w:r>
              <w:rPr>
                <w:noProof/>
                <w:webHidden/>
              </w:rPr>
              <w:fldChar w:fldCharType="separate"/>
            </w:r>
            <w:r>
              <w:rPr>
                <w:noProof/>
                <w:webHidden/>
              </w:rPr>
              <w:t>13</w:t>
            </w:r>
            <w:r>
              <w:rPr>
                <w:noProof/>
                <w:webHidden/>
              </w:rPr>
              <w:fldChar w:fldCharType="end"/>
            </w:r>
          </w:hyperlink>
        </w:p>
        <w:p w14:paraId="39443748" w14:textId="3AF832B8" w:rsidR="0004574D" w:rsidRDefault="0004574D">
          <w:r>
            <w:rPr>
              <w:b/>
              <w:bCs/>
              <w:noProof/>
            </w:rPr>
            <w:fldChar w:fldCharType="end"/>
          </w:r>
        </w:p>
      </w:sdtContent>
    </w:sdt>
    <w:p w14:paraId="09098945" w14:textId="77777777" w:rsidR="00A921E7" w:rsidRDefault="00A921E7" w:rsidP="001D072B"/>
    <w:p w14:paraId="4DE3D3D0" w14:textId="77777777" w:rsidR="00A921E7" w:rsidRDefault="00A921E7">
      <w:pPr>
        <w:spacing w:after="160"/>
      </w:pPr>
      <w:r>
        <w:br w:type="page"/>
      </w:r>
    </w:p>
    <w:p w14:paraId="3841B1CC" w14:textId="77777777" w:rsidR="001A0400" w:rsidRDefault="008A3AAA" w:rsidP="001A0400">
      <w:pPr>
        <w:pStyle w:val="Heading1"/>
      </w:pPr>
      <w:bookmarkStart w:id="0" w:name="_Toc50567860"/>
      <w:r>
        <w:lastRenderedPageBreak/>
        <w:t>INTRODUCTION AND OVERVIEW</w:t>
      </w:r>
      <w:bookmarkEnd w:id="0"/>
    </w:p>
    <w:p w14:paraId="4B4EB3C7" w14:textId="77777777" w:rsidR="001A0400" w:rsidRDefault="001A0400" w:rsidP="001A0400">
      <w:pPr>
        <w:pStyle w:val="Heading2"/>
      </w:pPr>
      <w:bookmarkStart w:id="1" w:name="_Toc50567861"/>
      <w:r>
        <w:t>Purpose</w:t>
      </w:r>
      <w:bookmarkEnd w:id="1"/>
    </w:p>
    <w:p w14:paraId="2553BCE0" w14:textId="7EA004D4" w:rsidR="00737D29" w:rsidRPr="00737D29" w:rsidRDefault="00737D29" w:rsidP="00737D29">
      <w:pPr>
        <w:pStyle w:val="Normal2"/>
      </w:pPr>
      <w:r>
        <w:t xml:space="preserve">This document describes the </w:t>
      </w:r>
      <w:r w:rsidR="00D26733">
        <w:t>procedures used to upgrade the firmware on the System Master Controller.</w:t>
      </w:r>
    </w:p>
    <w:p w14:paraId="1881A037" w14:textId="77777777" w:rsidR="001A0400" w:rsidRDefault="001A0400" w:rsidP="001A0400">
      <w:pPr>
        <w:pStyle w:val="Heading2"/>
      </w:pPr>
      <w:bookmarkStart w:id="2" w:name="_Toc50567862"/>
      <w:r>
        <w:t>Responsibility</w:t>
      </w:r>
      <w:bookmarkEnd w:id="2"/>
    </w:p>
    <w:p w14:paraId="3FEC125B" w14:textId="77777777" w:rsidR="001A0400" w:rsidRDefault="001A0400" w:rsidP="0046164C">
      <w:pPr>
        <w:pStyle w:val="Normal2"/>
      </w:pPr>
      <w:r w:rsidRPr="001A0400">
        <w:t>The Design Engineer responsible for the product is responsible to keep this document accurate and make sure that all engineers working on various aspects of the product always have the latest copy to work from.</w:t>
      </w:r>
    </w:p>
    <w:p w14:paraId="5E89059F" w14:textId="77777777" w:rsidR="001A0400" w:rsidRDefault="001A0400" w:rsidP="001A0400">
      <w:pPr>
        <w:pStyle w:val="Heading2"/>
      </w:pPr>
      <w:bookmarkStart w:id="3" w:name="_Toc50567863"/>
      <w:r>
        <w:t>Definitions and Acronyms</w:t>
      </w:r>
      <w:bookmarkEnd w:id="3"/>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85"/>
      </w:tblGrid>
      <w:tr w:rsidR="001A0400" w14:paraId="7BBEBAA4" w14:textId="77777777" w:rsidTr="001A0400">
        <w:tc>
          <w:tcPr>
            <w:tcW w:w="1525" w:type="dxa"/>
          </w:tcPr>
          <w:p w14:paraId="49A9996D" w14:textId="77777777" w:rsidR="001A0400" w:rsidRDefault="001A0400" w:rsidP="001A0400">
            <w:pPr>
              <w:pStyle w:val="NoSpacing"/>
            </w:pPr>
            <w:r>
              <w:t>CMS</w:t>
            </w:r>
          </w:p>
        </w:tc>
        <w:tc>
          <w:tcPr>
            <w:tcW w:w="6385" w:type="dxa"/>
          </w:tcPr>
          <w:p w14:paraId="0A6FBD52" w14:textId="77777777" w:rsidR="001A0400" w:rsidRDefault="001A0400" w:rsidP="001A0400">
            <w:pPr>
              <w:pStyle w:val="NoSpacing"/>
            </w:pPr>
            <w:r>
              <w:t>Cabin Management System</w:t>
            </w:r>
          </w:p>
        </w:tc>
      </w:tr>
      <w:tr w:rsidR="004370AB" w14:paraId="6DF291D2" w14:textId="77777777" w:rsidTr="001A0400">
        <w:tc>
          <w:tcPr>
            <w:tcW w:w="1525" w:type="dxa"/>
          </w:tcPr>
          <w:p w14:paraId="5F0B2D32" w14:textId="77777777" w:rsidR="004370AB" w:rsidRDefault="004370AB" w:rsidP="001A0400">
            <w:pPr>
              <w:pStyle w:val="NoSpacing"/>
            </w:pPr>
            <w:r>
              <w:t>CAN</w:t>
            </w:r>
          </w:p>
        </w:tc>
        <w:tc>
          <w:tcPr>
            <w:tcW w:w="6385" w:type="dxa"/>
          </w:tcPr>
          <w:p w14:paraId="4AD1CEAD" w14:textId="77777777" w:rsidR="004370AB" w:rsidRDefault="00CC2B2E" w:rsidP="001A0400">
            <w:pPr>
              <w:pStyle w:val="NoSpacing"/>
            </w:pPr>
            <w:r>
              <w:t>Controller Area Network</w:t>
            </w:r>
          </w:p>
        </w:tc>
      </w:tr>
      <w:tr w:rsidR="00946FCC" w14:paraId="0D2D3D83" w14:textId="77777777" w:rsidTr="001A0400">
        <w:tc>
          <w:tcPr>
            <w:tcW w:w="1525" w:type="dxa"/>
          </w:tcPr>
          <w:p w14:paraId="0DD1105D" w14:textId="77777777" w:rsidR="00946FCC" w:rsidRDefault="00946FCC" w:rsidP="001A0400">
            <w:pPr>
              <w:pStyle w:val="NoSpacing"/>
            </w:pPr>
            <w:r>
              <w:t>MRB</w:t>
            </w:r>
          </w:p>
        </w:tc>
        <w:tc>
          <w:tcPr>
            <w:tcW w:w="6385" w:type="dxa"/>
          </w:tcPr>
          <w:p w14:paraId="286D88FE" w14:textId="77777777" w:rsidR="00946FCC" w:rsidRDefault="00946FCC" w:rsidP="001A0400">
            <w:pPr>
              <w:pStyle w:val="NoSpacing"/>
            </w:pPr>
            <w:r>
              <w:t>Mini Relay Box</w:t>
            </w:r>
          </w:p>
        </w:tc>
      </w:tr>
      <w:tr w:rsidR="00946FCC" w14:paraId="7F235667" w14:textId="77777777" w:rsidTr="001A0400">
        <w:tc>
          <w:tcPr>
            <w:tcW w:w="1525" w:type="dxa"/>
          </w:tcPr>
          <w:p w14:paraId="1B9D77C6" w14:textId="77777777" w:rsidR="00946FCC" w:rsidRDefault="00946FCC" w:rsidP="001A0400">
            <w:pPr>
              <w:pStyle w:val="NoSpacing"/>
            </w:pPr>
            <w:r>
              <w:t>MRC</w:t>
            </w:r>
          </w:p>
        </w:tc>
        <w:tc>
          <w:tcPr>
            <w:tcW w:w="6385" w:type="dxa"/>
          </w:tcPr>
          <w:p w14:paraId="0308AEB7" w14:textId="77777777" w:rsidR="00946FCC" w:rsidRDefault="00946FCC" w:rsidP="001A0400">
            <w:pPr>
              <w:pStyle w:val="NoSpacing"/>
            </w:pPr>
            <w:r>
              <w:t>Mini Relay Controller = Same as MRB</w:t>
            </w:r>
          </w:p>
        </w:tc>
      </w:tr>
    </w:tbl>
    <w:p w14:paraId="09B6A8E8" w14:textId="77777777" w:rsidR="001A0400" w:rsidRDefault="00A521E4" w:rsidP="00A521E4">
      <w:pPr>
        <w:pStyle w:val="Heading2"/>
      </w:pPr>
      <w:bookmarkStart w:id="4" w:name="_Toc50567864"/>
      <w:r>
        <w:t>References</w:t>
      </w:r>
      <w:bookmarkEnd w:id="4"/>
    </w:p>
    <w:p w14:paraId="3F7A7DA9" w14:textId="77777777" w:rsidR="0041055E" w:rsidRPr="00EE455A" w:rsidRDefault="0041055E" w:rsidP="0041055E">
      <w:pPr>
        <w:pStyle w:val="DocBody2"/>
        <w:rPr>
          <w:rFonts w:asciiTheme="minorHAnsi" w:hAnsiTheme="minorHAnsi" w:cs="Arial"/>
        </w:rPr>
      </w:pPr>
      <w:r w:rsidRPr="00EE455A">
        <w:rPr>
          <w:rFonts w:asciiTheme="minorHAnsi" w:hAnsiTheme="minorHAnsi" w:cs="Arial"/>
        </w:rPr>
        <w:t xml:space="preserve">Product Specification for </w:t>
      </w:r>
      <w:r w:rsidR="006D6FC4">
        <w:rPr>
          <w:rFonts w:asciiTheme="minorHAnsi" w:hAnsiTheme="minorHAnsi" w:cs="Arial"/>
        </w:rPr>
        <w:t>System Master</w:t>
      </w:r>
      <w:r w:rsidRPr="00EE455A">
        <w:rPr>
          <w:rFonts w:asciiTheme="minorHAnsi" w:hAnsiTheme="minorHAnsi" w:cs="Arial"/>
        </w:rPr>
        <w:t xml:space="preserve"> Controller, DWG 1078</w:t>
      </w:r>
      <w:r>
        <w:rPr>
          <w:rFonts w:asciiTheme="minorHAnsi" w:hAnsiTheme="minorHAnsi" w:cs="Arial"/>
        </w:rPr>
        <w:t>3</w:t>
      </w:r>
      <w:r w:rsidRPr="00EE455A">
        <w:rPr>
          <w:rFonts w:asciiTheme="minorHAnsi" w:hAnsiTheme="minorHAnsi" w:cs="Arial"/>
        </w:rPr>
        <w:t>0PS</w:t>
      </w:r>
    </w:p>
    <w:p w14:paraId="59338AC5" w14:textId="77777777" w:rsidR="00751EF0" w:rsidRDefault="00751EF0" w:rsidP="00751EF0">
      <w:pPr>
        <w:pStyle w:val="Heading2"/>
      </w:pPr>
      <w:bookmarkStart w:id="5" w:name="_Toc50567865"/>
      <w:r>
        <w:t>Product Overview</w:t>
      </w:r>
      <w:bookmarkEnd w:id="5"/>
    </w:p>
    <w:p w14:paraId="295F8142" w14:textId="77777777" w:rsidR="00E172AE" w:rsidRDefault="00751EF0" w:rsidP="00D94901">
      <w:pPr>
        <w:pStyle w:val="Normal2"/>
      </w:pPr>
      <w:r>
        <w:t xml:space="preserve">The </w:t>
      </w:r>
      <w:r w:rsidR="00354B17">
        <w:t>ALTO</w:t>
      </w:r>
      <w:r>
        <w:t xml:space="preserve"> </w:t>
      </w:r>
      <w:r w:rsidR="00D94901">
        <w:t>Mini Relay</w:t>
      </w:r>
      <w:r w:rsidR="00D60D2E" w:rsidRPr="00D60D2E">
        <w:t xml:space="preserve"> Control</w:t>
      </w:r>
      <w:r>
        <w:t xml:space="preserve"> is a sm</w:t>
      </w:r>
      <w:r w:rsidR="00354B17">
        <w:t xml:space="preserve">all module that </w:t>
      </w:r>
      <w:r w:rsidR="00D94901">
        <w:t>provides high current switch capabilities to the CSS keypads</w:t>
      </w:r>
      <w:r w:rsidR="00E172AE">
        <w:t xml:space="preserve">. It </w:t>
      </w:r>
      <w:r w:rsidR="00D94901">
        <w:t>incorporates a CAN</w:t>
      </w:r>
      <w:r w:rsidR="00354B17">
        <w:t xml:space="preserve"> </w:t>
      </w:r>
      <w:r w:rsidR="00D60D2E">
        <w:t>bus interface</w:t>
      </w:r>
      <w:r w:rsidR="00354B17">
        <w:t xml:space="preserve"> </w:t>
      </w:r>
      <w:r w:rsidR="00D94901">
        <w:t>for allowing remote control feature.</w:t>
      </w:r>
    </w:p>
    <w:p w14:paraId="4FEE84B6" w14:textId="3D350404" w:rsidR="001227E8" w:rsidRDefault="00D26733" w:rsidP="001227E8">
      <w:pPr>
        <w:pStyle w:val="Heading1"/>
      </w:pPr>
      <w:bookmarkStart w:id="6" w:name="_Toc50567866"/>
      <w:r>
        <w:t>Firmware upgrade procedure</w:t>
      </w:r>
      <w:bookmarkEnd w:id="6"/>
    </w:p>
    <w:p w14:paraId="35E7E126" w14:textId="1BB54486" w:rsidR="00D26733" w:rsidRDefault="00D26733" w:rsidP="00D26733">
      <w:pPr>
        <w:pStyle w:val="Normal2"/>
      </w:pPr>
    </w:p>
    <w:tbl>
      <w:tblPr>
        <w:tblStyle w:val="TableGrid"/>
        <w:tblW w:w="0" w:type="auto"/>
        <w:tblInd w:w="1440" w:type="dxa"/>
        <w:tblLook w:val="04A0" w:firstRow="1" w:lastRow="0" w:firstColumn="1" w:lastColumn="0" w:noHBand="0" w:noVBand="1"/>
      </w:tblPr>
      <w:tblGrid>
        <w:gridCol w:w="8136"/>
      </w:tblGrid>
      <w:tr w:rsidR="00D26733" w14:paraId="50C04D63" w14:textId="77777777" w:rsidTr="00D26733">
        <w:tc>
          <w:tcPr>
            <w:tcW w:w="9576" w:type="dxa"/>
            <w:tcBorders>
              <w:top w:val="nil"/>
              <w:left w:val="nil"/>
              <w:bottom w:val="nil"/>
              <w:right w:val="nil"/>
            </w:tcBorders>
          </w:tcPr>
          <w:p w14:paraId="305BE72C" w14:textId="16F1D4AA" w:rsidR="00D26733" w:rsidRDefault="00D26733" w:rsidP="00D26733">
            <w:pPr>
              <w:pStyle w:val="Normal2"/>
              <w:ind w:left="0"/>
            </w:pPr>
            <w:r w:rsidRPr="00D26733">
              <w:drawing>
                <wp:inline distT="0" distB="0" distL="0" distR="0" wp14:anchorId="567839D9" wp14:editId="73EA4963">
                  <wp:extent cx="3705412" cy="310367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5380" cy="3112027"/>
                          </a:xfrm>
                          <a:prstGeom prst="rect">
                            <a:avLst/>
                          </a:prstGeom>
                        </pic:spPr>
                      </pic:pic>
                    </a:graphicData>
                  </a:graphic>
                </wp:inline>
              </w:drawing>
            </w:r>
          </w:p>
        </w:tc>
      </w:tr>
    </w:tbl>
    <w:p w14:paraId="14129ABB" w14:textId="25807C85" w:rsidR="00D26733" w:rsidRDefault="00D26733" w:rsidP="00D26733">
      <w:pPr>
        <w:pStyle w:val="Normal2"/>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9"/>
        <w:gridCol w:w="4067"/>
      </w:tblGrid>
      <w:tr w:rsidR="00CE7191" w14:paraId="0534936A" w14:textId="77777777" w:rsidTr="00CE7191">
        <w:tc>
          <w:tcPr>
            <w:tcW w:w="4788" w:type="dxa"/>
          </w:tcPr>
          <w:p w14:paraId="19B6D4D8" w14:textId="653CB193" w:rsidR="00CE7191" w:rsidRDefault="00CE7191" w:rsidP="00D26733">
            <w:pPr>
              <w:pStyle w:val="Normal2"/>
              <w:ind w:left="0"/>
            </w:pPr>
            <w:r w:rsidRPr="00CE7191">
              <w:lastRenderedPageBreak/>
              <w:drawing>
                <wp:inline distT="0" distB="0" distL="0" distR="0" wp14:anchorId="64753E20" wp14:editId="3B97EC5E">
                  <wp:extent cx="2047795" cy="3185459"/>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3816" cy="3210381"/>
                          </a:xfrm>
                          <a:prstGeom prst="rect">
                            <a:avLst/>
                          </a:prstGeom>
                        </pic:spPr>
                      </pic:pic>
                    </a:graphicData>
                  </a:graphic>
                </wp:inline>
              </w:drawing>
            </w:r>
          </w:p>
        </w:tc>
        <w:tc>
          <w:tcPr>
            <w:tcW w:w="4788" w:type="dxa"/>
          </w:tcPr>
          <w:p w14:paraId="16102A54" w14:textId="3282EAA1" w:rsidR="00CE7191" w:rsidRDefault="00CE7191" w:rsidP="00D26733">
            <w:pPr>
              <w:pStyle w:val="Normal2"/>
              <w:ind w:left="0"/>
            </w:pPr>
            <w:r w:rsidRPr="00CE7191">
              <w:drawing>
                <wp:inline distT="0" distB="0" distL="0" distR="0" wp14:anchorId="636FFD26" wp14:editId="639D298E">
                  <wp:extent cx="2043954" cy="3179482"/>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1972" cy="3238621"/>
                          </a:xfrm>
                          <a:prstGeom prst="rect">
                            <a:avLst/>
                          </a:prstGeom>
                        </pic:spPr>
                      </pic:pic>
                    </a:graphicData>
                  </a:graphic>
                </wp:inline>
              </w:drawing>
            </w:r>
          </w:p>
        </w:tc>
      </w:tr>
    </w:tbl>
    <w:p w14:paraId="4D35C46C" w14:textId="77777777" w:rsidR="00CE7191" w:rsidRDefault="00CE7191" w:rsidP="00D26733">
      <w:pPr>
        <w:pStyle w:val="Normal2"/>
      </w:pPr>
    </w:p>
    <w:p w14:paraId="18DE9201" w14:textId="2D93DF32" w:rsidR="00DD4C4C" w:rsidRDefault="00DD4C4C" w:rsidP="00D26733">
      <w:pPr>
        <w:pStyle w:val="Normal2"/>
      </w:pPr>
    </w:p>
    <w:p w14:paraId="1CE648CC" w14:textId="426C1294" w:rsidR="00DD4C4C" w:rsidRDefault="00DD4C4C" w:rsidP="00DD4C4C">
      <w:pPr>
        <w:pStyle w:val="Heading2"/>
      </w:pPr>
      <w:bookmarkStart w:id="7" w:name="_Toc50567867"/>
      <w:r>
        <w:t>Firmware upgrade using SMC Verifier</w:t>
      </w:r>
      <w:bookmarkEnd w:id="7"/>
    </w:p>
    <w:tbl>
      <w:tblPr>
        <w:tblStyle w:val="TableGrid"/>
        <w:tblW w:w="0" w:type="auto"/>
        <w:tblInd w:w="1440" w:type="dxa"/>
        <w:tblLook w:val="04A0" w:firstRow="1" w:lastRow="0" w:firstColumn="1" w:lastColumn="0" w:noHBand="0" w:noVBand="1"/>
      </w:tblPr>
      <w:tblGrid>
        <w:gridCol w:w="8136"/>
      </w:tblGrid>
      <w:tr w:rsidR="00D26733" w14:paraId="1E8945D8" w14:textId="77777777" w:rsidTr="00D26733">
        <w:tc>
          <w:tcPr>
            <w:tcW w:w="9576" w:type="dxa"/>
            <w:tcBorders>
              <w:top w:val="nil"/>
              <w:left w:val="nil"/>
              <w:bottom w:val="nil"/>
              <w:right w:val="nil"/>
            </w:tcBorders>
          </w:tcPr>
          <w:p w14:paraId="5F320F7E" w14:textId="733C7086" w:rsidR="00D26733" w:rsidRDefault="00D26733" w:rsidP="00D26733">
            <w:pPr>
              <w:pStyle w:val="Normal2"/>
              <w:ind w:left="0"/>
            </w:pPr>
            <w:r w:rsidRPr="00D26733">
              <w:drawing>
                <wp:inline distT="0" distB="0" distL="0" distR="0" wp14:anchorId="70B5B871" wp14:editId="2361C797">
                  <wp:extent cx="4927600" cy="2598572"/>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6290" cy="2613702"/>
                          </a:xfrm>
                          <a:prstGeom prst="rect">
                            <a:avLst/>
                          </a:prstGeom>
                        </pic:spPr>
                      </pic:pic>
                    </a:graphicData>
                  </a:graphic>
                </wp:inline>
              </w:drawing>
            </w:r>
          </w:p>
        </w:tc>
      </w:tr>
    </w:tbl>
    <w:p w14:paraId="047C5873" w14:textId="77777777" w:rsidR="00D26733" w:rsidRDefault="00D26733" w:rsidP="00D26733">
      <w:pPr>
        <w:pStyle w:val="Normal2"/>
      </w:pPr>
    </w:p>
    <w:tbl>
      <w:tblPr>
        <w:tblStyle w:val="TableGrid"/>
        <w:tblW w:w="0" w:type="auto"/>
        <w:tblInd w:w="1440" w:type="dxa"/>
        <w:tblLook w:val="04A0" w:firstRow="1" w:lastRow="0" w:firstColumn="1" w:lastColumn="0" w:noHBand="0" w:noVBand="1"/>
      </w:tblPr>
      <w:tblGrid>
        <w:gridCol w:w="8136"/>
      </w:tblGrid>
      <w:tr w:rsidR="00D26733" w14:paraId="59854E28" w14:textId="77777777" w:rsidTr="00D26733">
        <w:tc>
          <w:tcPr>
            <w:tcW w:w="9576" w:type="dxa"/>
            <w:tcBorders>
              <w:top w:val="nil"/>
              <w:left w:val="nil"/>
              <w:bottom w:val="nil"/>
              <w:right w:val="nil"/>
            </w:tcBorders>
          </w:tcPr>
          <w:p w14:paraId="25F595EC" w14:textId="6B32EA27" w:rsidR="00D26733" w:rsidRDefault="00D26733" w:rsidP="00D26733">
            <w:pPr>
              <w:pStyle w:val="Normal2"/>
              <w:ind w:left="0"/>
            </w:pPr>
            <w:r w:rsidRPr="00D26733">
              <w:lastRenderedPageBreak/>
              <w:drawing>
                <wp:inline distT="0" distB="0" distL="0" distR="0" wp14:anchorId="1B4DBAFA" wp14:editId="100AD660">
                  <wp:extent cx="4775200" cy="1600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5200" cy="1600200"/>
                          </a:xfrm>
                          <a:prstGeom prst="rect">
                            <a:avLst/>
                          </a:prstGeom>
                        </pic:spPr>
                      </pic:pic>
                    </a:graphicData>
                  </a:graphic>
                </wp:inline>
              </w:drawing>
            </w:r>
          </w:p>
        </w:tc>
      </w:tr>
    </w:tbl>
    <w:p w14:paraId="681253AB" w14:textId="7932C1A5" w:rsidR="00D26733" w:rsidRDefault="00D26733" w:rsidP="00D26733">
      <w:pPr>
        <w:pStyle w:val="Normal2"/>
      </w:pPr>
    </w:p>
    <w:p w14:paraId="2B3BD652" w14:textId="42CEB58C" w:rsidR="00D26733" w:rsidRDefault="00D26733" w:rsidP="00D26733">
      <w:pPr>
        <w:pStyle w:val="Normal2"/>
      </w:pPr>
    </w:p>
    <w:tbl>
      <w:tblPr>
        <w:tblStyle w:val="TableGrid"/>
        <w:tblW w:w="0" w:type="auto"/>
        <w:tblInd w:w="1440" w:type="dxa"/>
        <w:tblLook w:val="04A0" w:firstRow="1" w:lastRow="0" w:firstColumn="1" w:lastColumn="0" w:noHBand="0" w:noVBand="1"/>
      </w:tblPr>
      <w:tblGrid>
        <w:gridCol w:w="8136"/>
      </w:tblGrid>
      <w:tr w:rsidR="00DD4C4C" w14:paraId="2DA15F04" w14:textId="77777777" w:rsidTr="00DD4C4C">
        <w:tc>
          <w:tcPr>
            <w:tcW w:w="9576" w:type="dxa"/>
            <w:tcBorders>
              <w:top w:val="nil"/>
              <w:left w:val="nil"/>
              <w:bottom w:val="nil"/>
              <w:right w:val="nil"/>
            </w:tcBorders>
          </w:tcPr>
          <w:p w14:paraId="33D5D6E2" w14:textId="329DF099" w:rsidR="00DD4C4C" w:rsidRDefault="00DD4C4C" w:rsidP="00D26733">
            <w:pPr>
              <w:pStyle w:val="Normal2"/>
              <w:ind w:left="0"/>
            </w:pPr>
            <w:r w:rsidRPr="00DD4C4C">
              <w:drawing>
                <wp:inline distT="0" distB="0" distL="0" distR="0" wp14:anchorId="7023EB0E" wp14:editId="2CFD713F">
                  <wp:extent cx="4775200" cy="1600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5200" cy="1600200"/>
                          </a:xfrm>
                          <a:prstGeom prst="rect">
                            <a:avLst/>
                          </a:prstGeom>
                        </pic:spPr>
                      </pic:pic>
                    </a:graphicData>
                  </a:graphic>
                </wp:inline>
              </w:drawing>
            </w:r>
          </w:p>
        </w:tc>
      </w:tr>
    </w:tbl>
    <w:p w14:paraId="0F1795C7" w14:textId="16D9A593" w:rsidR="00DD4C4C" w:rsidRDefault="00DD4C4C" w:rsidP="00D26733">
      <w:pPr>
        <w:pStyle w:val="Normal2"/>
      </w:pPr>
    </w:p>
    <w:p w14:paraId="36B1A74F" w14:textId="11EE4CCA" w:rsidR="00DD4C4C" w:rsidRDefault="00DD4C4C" w:rsidP="00D26733">
      <w:pPr>
        <w:pStyle w:val="Normal2"/>
      </w:pPr>
    </w:p>
    <w:tbl>
      <w:tblPr>
        <w:tblStyle w:val="TableGrid"/>
        <w:tblW w:w="0" w:type="auto"/>
        <w:tblInd w:w="1440" w:type="dxa"/>
        <w:tblLook w:val="04A0" w:firstRow="1" w:lastRow="0" w:firstColumn="1" w:lastColumn="0" w:noHBand="0" w:noVBand="1"/>
      </w:tblPr>
      <w:tblGrid>
        <w:gridCol w:w="8136"/>
      </w:tblGrid>
      <w:tr w:rsidR="00DD4C4C" w14:paraId="30797310" w14:textId="77777777" w:rsidTr="00DD4C4C">
        <w:tc>
          <w:tcPr>
            <w:tcW w:w="9576" w:type="dxa"/>
            <w:tcBorders>
              <w:top w:val="nil"/>
              <w:left w:val="nil"/>
              <w:bottom w:val="nil"/>
              <w:right w:val="nil"/>
            </w:tcBorders>
          </w:tcPr>
          <w:p w14:paraId="7DD005BF" w14:textId="21AA81ED" w:rsidR="00DD4C4C" w:rsidRDefault="00DD4C4C" w:rsidP="00D26733">
            <w:pPr>
              <w:pStyle w:val="Normal2"/>
              <w:ind w:left="0"/>
            </w:pPr>
            <w:r w:rsidRPr="00DD4C4C">
              <w:drawing>
                <wp:inline distT="0" distB="0" distL="0" distR="0" wp14:anchorId="2547279B" wp14:editId="35C73C3A">
                  <wp:extent cx="4775200" cy="1600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5200" cy="1600200"/>
                          </a:xfrm>
                          <a:prstGeom prst="rect">
                            <a:avLst/>
                          </a:prstGeom>
                        </pic:spPr>
                      </pic:pic>
                    </a:graphicData>
                  </a:graphic>
                </wp:inline>
              </w:drawing>
            </w:r>
          </w:p>
        </w:tc>
      </w:tr>
    </w:tbl>
    <w:p w14:paraId="7E049F1F" w14:textId="12595BE1" w:rsidR="00DD4C4C" w:rsidRDefault="00DD4C4C" w:rsidP="00D26733">
      <w:pPr>
        <w:pStyle w:val="Normal2"/>
      </w:pPr>
    </w:p>
    <w:p w14:paraId="092684B5" w14:textId="3E3FFE43" w:rsidR="00DD4C4C" w:rsidRDefault="00DD4C4C" w:rsidP="00D26733">
      <w:pPr>
        <w:pStyle w:val="Normal2"/>
      </w:pPr>
    </w:p>
    <w:tbl>
      <w:tblPr>
        <w:tblStyle w:val="TableGrid"/>
        <w:tblW w:w="0" w:type="auto"/>
        <w:tblInd w:w="1440" w:type="dxa"/>
        <w:tblLook w:val="04A0" w:firstRow="1" w:lastRow="0" w:firstColumn="1" w:lastColumn="0" w:noHBand="0" w:noVBand="1"/>
      </w:tblPr>
      <w:tblGrid>
        <w:gridCol w:w="8136"/>
      </w:tblGrid>
      <w:tr w:rsidR="00DD4C4C" w14:paraId="1F48B4B6" w14:textId="77777777" w:rsidTr="00DD4C4C">
        <w:tc>
          <w:tcPr>
            <w:tcW w:w="9576" w:type="dxa"/>
            <w:tcBorders>
              <w:top w:val="nil"/>
              <w:left w:val="nil"/>
              <w:bottom w:val="nil"/>
              <w:right w:val="nil"/>
            </w:tcBorders>
          </w:tcPr>
          <w:p w14:paraId="70E1BE26" w14:textId="465F3B4F" w:rsidR="00DD4C4C" w:rsidRPr="00DD4C4C" w:rsidRDefault="00DD4C4C" w:rsidP="00D26733">
            <w:pPr>
              <w:pStyle w:val="Normal2"/>
              <w:ind w:left="0"/>
              <w:rPr>
                <w:b/>
                <w:bCs/>
              </w:rPr>
            </w:pPr>
            <w:r w:rsidRPr="00DD4C4C">
              <w:rPr>
                <w:b/>
                <w:bCs/>
              </w:rPr>
              <w:drawing>
                <wp:inline distT="0" distB="0" distL="0" distR="0" wp14:anchorId="4E7332DF" wp14:editId="34736171">
                  <wp:extent cx="4775200" cy="1600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5200" cy="1600200"/>
                          </a:xfrm>
                          <a:prstGeom prst="rect">
                            <a:avLst/>
                          </a:prstGeom>
                        </pic:spPr>
                      </pic:pic>
                    </a:graphicData>
                  </a:graphic>
                </wp:inline>
              </w:drawing>
            </w:r>
          </w:p>
        </w:tc>
      </w:tr>
    </w:tbl>
    <w:p w14:paraId="380A14D3" w14:textId="77777777" w:rsidR="00DD4C4C" w:rsidRDefault="00DD4C4C" w:rsidP="00D26733">
      <w:pPr>
        <w:pStyle w:val="Normal2"/>
      </w:pPr>
    </w:p>
    <w:tbl>
      <w:tblPr>
        <w:tblStyle w:val="TableGrid"/>
        <w:tblW w:w="0" w:type="auto"/>
        <w:tblInd w:w="1440" w:type="dxa"/>
        <w:tblLook w:val="04A0" w:firstRow="1" w:lastRow="0" w:firstColumn="1" w:lastColumn="0" w:noHBand="0" w:noVBand="1"/>
      </w:tblPr>
      <w:tblGrid>
        <w:gridCol w:w="8136"/>
      </w:tblGrid>
      <w:tr w:rsidR="00DD4C4C" w14:paraId="6018EF6F" w14:textId="77777777" w:rsidTr="00DD4C4C">
        <w:tc>
          <w:tcPr>
            <w:tcW w:w="9576" w:type="dxa"/>
            <w:tcBorders>
              <w:top w:val="nil"/>
              <w:left w:val="nil"/>
              <w:bottom w:val="nil"/>
              <w:right w:val="nil"/>
            </w:tcBorders>
          </w:tcPr>
          <w:p w14:paraId="37840DFA" w14:textId="3C0AB42F" w:rsidR="00DD4C4C" w:rsidRDefault="00DD4C4C" w:rsidP="00D26733">
            <w:pPr>
              <w:pStyle w:val="Normal2"/>
              <w:ind w:left="0"/>
            </w:pPr>
            <w:r w:rsidRPr="00DD4C4C">
              <w:drawing>
                <wp:inline distT="0" distB="0" distL="0" distR="0" wp14:anchorId="01AF4279" wp14:editId="3B95D5CD">
                  <wp:extent cx="4775200" cy="1600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5200" cy="1600200"/>
                          </a:xfrm>
                          <a:prstGeom prst="rect">
                            <a:avLst/>
                          </a:prstGeom>
                        </pic:spPr>
                      </pic:pic>
                    </a:graphicData>
                  </a:graphic>
                </wp:inline>
              </w:drawing>
            </w:r>
          </w:p>
        </w:tc>
      </w:tr>
    </w:tbl>
    <w:p w14:paraId="4E516234" w14:textId="77777777" w:rsidR="00DD4C4C" w:rsidRDefault="00DD4C4C" w:rsidP="00D26733">
      <w:pPr>
        <w:pStyle w:val="Normal2"/>
      </w:pPr>
    </w:p>
    <w:tbl>
      <w:tblPr>
        <w:tblStyle w:val="TableGrid"/>
        <w:tblW w:w="0" w:type="auto"/>
        <w:tblInd w:w="1440" w:type="dxa"/>
        <w:tblLook w:val="04A0" w:firstRow="1" w:lastRow="0" w:firstColumn="1" w:lastColumn="0" w:noHBand="0" w:noVBand="1"/>
      </w:tblPr>
      <w:tblGrid>
        <w:gridCol w:w="8136"/>
      </w:tblGrid>
      <w:tr w:rsidR="00DD4C4C" w14:paraId="526F1A60" w14:textId="77777777" w:rsidTr="00DD4C4C">
        <w:tc>
          <w:tcPr>
            <w:tcW w:w="9576" w:type="dxa"/>
            <w:tcBorders>
              <w:top w:val="nil"/>
              <w:left w:val="nil"/>
              <w:bottom w:val="nil"/>
              <w:right w:val="nil"/>
            </w:tcBorders>
          </w:tcPr>
          <w:p w14:paraId="44CB9DBC" w14:textId="0A678ABF" w:rsidR="00DD4C4C" w:rsidRDefault="00DD4C4C" w:rsidP="00D26733">
            <w:pPr>
              <w:pStyle w:val="Normal2"/>
              <w:ind w:left="0"/>
            </w:pPr>
            <w:r w:rsidRPr="00DD4C4C">
              <w:drawing>
                <wp:inline distT="0" distB="0" distL="0" distR="0" wp14:anchorId="4142771C" wp14:editId="2DE05014">
                  <wp:extent cx="2514600" cy="1130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14600" cy="1130300"/>
                          </a:xfrm>
                          <a:prstGeom prst="rect">
                            <a:avLst/>
                          </a:prstGeom>
                        </pic:spPr>
                      </pic:pic>
                    </a:graphicData>
                  </a:graphic>
                </wp:inline>
              </w:drawing>
            </w:r>
          </w:p>
        </w:tc>
      </w:tr>
    </w:tbl>
    <w:p w14:paraId="763B3D20" w14:textId="77777777" w:rsidR="00D26733" w:rsidRDefault="00D26733" w:rsidP="00D26733">
      <w:pPr>
        <w:pStyle w:val="Normal2"/>
      </w:pPr>
    </w:p>
    <w:p w14:paraId="5CB701E7" w14:textId="4A07EF84" w:rsidR="00D26733" w:rsidRDefault="00DD4C4C" w:rsidP="00DD4C4C">
      <w:pPr>
        <w:pStyle w:val="Heading2"/>
      </w:pPr>
      <w:bookmarkStart w:id="8" w:name="_Toc50567868"/>
      <w:r>
        <w:t xml:space="preserve">Firmware upgrade using </w:t>
      </w:r>
      <w:proofErr w:type="spellStart"/>
      <w:r>
        <w:t>LMFlashProgrammer</w:t>
      </w:r>
      <w:bookmarkEnd w:id="8"/>
      <w:proofErr w:type="spellEnd"/>
    </w:p>
    <w:p w14:paraId="2D7C6D13" w14:textId="094FB76F" w:rsidR="00DD4C4C" w:rsidRDefault="00DD4C4C" w:rsidP="00DD4C4C">
      <w:pPr>
        <w:pStyle w:val="Normal2"/>
      </w:pPr>
    </w:p>
    <w:p w14:paraId="523CD897" w14:textId="034E0CB3" w:rsidR="00CE7191" w:rsidRDefault="00CE7191" w:rsidP="00DD4C4C">
      <w:pPr>
        <w:pStyle w:val="Normal2"/>
      </w:pPr>
    </w:p>
    <w:tbl>
      <w:tblPr>
        <w:tblStyle w:val="TableGrid"/>
        <w:tblW w:w="0" w:type="auto"/>
        <w:tblInd w:w="1440" w:type="dxa"/>
        <w:tblLook w:val="04A0" w:firstRow="1" w:lastRow="0" w:firstColumn="1" w:lastColumn="0" w:noHBand="0" w:noVBand="1"/>
      </w:tblPr>
      <w:tblGrid>
        <w:gridCol w:w="8136"/>
      </w:tblGrid>
      <w:tr w:rsidR="00CE7191" w14:paraId="0E53755C" w14:textId="77777777" w:rsidTr="00CE7191">
        <w:tc>
          <w:tcPr>
            <w:tcW w:w="9576" w:type="dxa"/>
            <w:tcBorders>
              <w:top w:val="nil"/>
              <w:left w:val="nil"/>
              <w:bottom w:val="nil"/>
              <w:right w:val="nil"/>
            </w:tcBorders>
          </w:tcPr>
          <w:p w14:paraId="2574D671" w14:textId="2B2AF6C2" w:rsidR="00CE7191" w:rsidRDefault="00CE7191" w:rsidP="00DD4C4C">
            <w:pPr>
              <w:pStyle w:val="Normal2"/>
              <w:ind w:left="0"/>
            </w:pPr>
            <w:r w:rsidRPr="00CE7191">
              <w:drawing>
                <wp:inline distT="0" distB="0" distL="0" distR="0" wp14:anchorId="2A4944EC" wp14:editId="4254743D">
                  <wp:extent cx="2898588" cy="32045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07533" cy="3214440"/>
                          </a:xfrm>
                          <a:prstGeom prst="rect">
                            <a:avLst/>
                          </a:prstGeom>
                        </pic:spPr>
                      </pic:pic>
                    </a:graphicData>
                  </a:graphic>
                </wp:inline>
              </w:drawing>
            </w:r>
          </w:p>
        </w:tc>
      </w:tr>
    </w:tbl>
    <w:p w14:paraId="6449DB75" w14:textId="3CFC29B8" w:rsidR="00CE7191" w:rsidRDefault="00CE7191" w:rsidP="00DD4C4C">
      <w:pPr>
        <w:pStyle w:val="Normal2"/>
      </w:pPr>
    </w:p>
    <w:p w14:paraId="30D93E5A" w14:textId="1939D99D" w:rsidR="00CE7191" w:rsidRDefault="00CE7191" w:rsidP="00DD4C4C">
      <w:pPr>
        <w:pStyle w:val="Normal2"/>
      </w:pPr>
    </w:p>
    <w:tbl>
      <w:tblPr>
        <w:tblStyle w:val="TableGrid"/>
        <w:tblW w:w="0" w:type="auto"/>
        <w:tblInd w:w="1440" w:type="dxa"/>
        <w:tblLook w:val="04A0" w:firstRow="1" w:lastRow="0" w:firstColumn="1" w:lastColumn="0" w:noHBand="0" w:noVBand="1"/>
      </w:tblPr>
      <w:tblGrid>
        <w:gridCol w:w="8136"/>
      </w:tblGrid>
      <w:tr w:rsidR="00CE7191" w14:paraId="2B6BAA28" w14:textId="77777777" w:rsidTr="00CE7191">
        <w:tc>
          <w:tcPr>
            <w:tcW w:w="9576" w:type="dxa"/>
            <w:tcBorders>
              <w:top w:val="nil"/>
              <w:left w:val="nil"/>
              <w:bottom w:val="nil"/>
              <w:right w:val="nil"/>
            </w:tcBorders>
          </w:tcPr>
          <w:p w14:paraId="38E45A5E" w14:textId="19EE2AC8" w:rsidR="00CE7191" w:rsidRDefault="00CE7191" w:rsidP="00DD4C4C">
            <w:pPr>
              <w:pStyle w:val="Normal2"/>
              <w:ind w:left="0"/>
            </w:pPr>
            <w:r w:rsidRPr="00CE7191">
              <w:lastRenderedPageBreak/>
              <w:drawing>
                <wp:inline distT="0" distB="0" distL="0" distR="0" wp14:anchorId="60EBF480" wp14:editId="7A44F1F6">
                  <wp:extent cx="2928471" cy="3237587"/>
                  <wp:effectExtent l="0" t="0" r="571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2195" cy="3263815"/>
                          </a:xfrm>
                          <a:prstGeom prst="rect">
                            <a:avLst/>
                          </a:prstGeom>
                        </pic:spPr>
                      </pic:pic>
                    </a:graphicData>
                  </a:graphic>
                </wp:inline>
              </w:drawing>
            </w:r>
          </w:p>
        </w:tc>
      </w:tr>
    </w:tbl>
    <w:p w14:paraId="5B5E2A7C" w14:textId="4203548A" w:rsidR="00CE7191" w:rsidRDefault="00CE7191" w:rsidP="00DD4C4C">
      <w:pPr>
        <w:pStyle w:val="Normal2"/>
      </w:pPr>
    </w:p>
    <w:tbl>
      <w:tblPr>
        <w:tblStyle w:val="TableGrid"/>
        <w:tblW w:w="0" w:type="auto"/>
        <w:tblInd w:w="1440" w:type="dxa"/>
        <w:tblLook w:val="04A0" w:firstRow="1" w:lastRow="0" w:firstColumn="1" w:lastColumn="0" w:noHBand="0" w:noVBand="1"/>
      </w:tblPr>
      <w:tblGrid>
        <w:gridCol w:w="8136"/>
      </w:tblGrid>
      <w:tr w:rsidR="00CE7191" w14:paraId="092AA601" w14:textId="77777777" w:rsidTr="00CE7191">
        <w:tc>
          <w:tcPr>
            <w:tcW w:w="9576" w:type="dxa"/>
            <w:tcBorders>
              <w:top w:val="nil"/>
              <w:left w:val="nil"/>
              <w:bottom w:val="nil"/>
              <w:right w:val="nil"/>
            </w:tcBorders>
          </w:tcPr>
          <w:p w14:paraId="5F34D70B" w14:textId="21597060" w:rsidR="00CE7191" w:rsidRDefault="00CE7191" w:rsidP="00DD4C4C">
            <w:pPr>
              <w:pStyle w:val="Normal2"/>
              <w:ind w:left="0"/>
            </w:pPr>
            <w:r w:rsidRPr="00CE7191">
              <w:drawing>
                <wp:inline distT="0" distB="0" distL="0" distR="0" wp14:anchorId="7F38DEC6" wp14:editId="7222E225">
                  <wp:extent cx="2868706" cy="3171513"/>
                  <wp:effectExtent l="0" t="0" r="190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79345" cy="3183274"/>
                          </a:xfrm>
                          <a:prstGeom prst="rect">
                            <a:avLst/>
                          </a:prstGeom>
                        </pic:spPr>
                      </pic:pic>
                    </a:graphicData>
                  </a:graphic>
                </wp:inline>
              </w:drawing>
            </w:r>
          </w:p>
        </w:tc>
      </w:tr>
    </w:tbl>
    <w:p w14:paraId="14CF1AD0" w14:textId="3F4A8979" w:rsidR="00CE7191" w:rsidRDefault="00CE7191" w:rsidP="00DD4C4C">
      <w:pPr>
        <w:pStyle w:val="Normal2"/>
      </w:pPr>
    </w:p>
    <w:tbl>
      <w:tblPr>
        <w:tblStyle w:val="TableGrid"/>
        <w:tblW w:w="0" w:type="auto"/>
        <w:tblInd w:w="1440" w:type="dxa"/>
        <w:tblLook w:val="04A0" w:firstRow="1" w:lastRow="0" w:firstColumn="1" w:lastColumn="0" w:noHBand="0" w:noVBand="1"/>
      </w:tblPr>
      <w:tblGrid>
        <w:gridCol w:w="8136"/>
      </w:tblGrid>
      <w:tr w:rsidR="00CE7191" w14:paraId="3EE184F9" w14:textId="77777777" w:rsidTr="00CE7191">
        <w:tc>
          <w:tcPr>
            <w:tcW w:w="9576" w:type="dxa"/>
            <w:tcBorders>
              <w:top w:val="nil"/>
              <w:left w:val="nil"/>
              <w:bottom w:val="nil"/>
              <w:right w:val="nil"/>
            </w:tcBorders>
          </w:tcPr>
          <w:p w14:paraId="48A6B7AF" w14:textId="6305195F" w:rsidR="00CE7191" w:rsidRDefault="00CE7191" w:rsidP="00DD4C4C">
            <w:pPr>
              <w:pStyle w:val="Normal2"/>
              <w:ind w:left="0"/>
            </w:pPr>
            <w:r w:rsidRPr="00CE7191">
              <w:lastRenderedPageBreak/>
              <w:drawing>
                <wp:inline distT="0" distB="0" distL="0" distR="0" wp14:anchorId="55AB36BD" wp14:editId="7128DBE7">
                  <wp:extent cx="3185252" cy="3521473"/>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2258" cy="3540274"/>
                          </a:xfrm>
                          <a:prstGeom prst="rect">
                            <a:avLst/>
                          </a:prstGeom>
                        </pic:spPr>
                      </pic:pic>
                    </a:graphicData>
                  </a:graphic>
                </wp:inline>
              </w:drawing>
            </w:r>
          </w:p>
        </w:tc>
      </w:tr>
    </w:tbl>
    <w:p w14:paraId="2988AD51" w14:textId="7B6DC567" w:rsidR="00CE7191" w:rsidRDefault="00CE7191" w:rsidP="00DD4C4C">
      <w:pPr>
        <w:pStyle w:val="Normal2"/>
      </w:pPr>
    </w:p>
    <w:tbl>
      <w:tblPr>
        <w:tblStyle w:val="TableGrid"/>
        <w:tblW w:w="0" w:type="auto"/>
        <w:tblInd w:w="1440" w:type="dxa"/>
        <w:tblLook w:val="04A0" w:firstRow="1" w:lastRow="0" w:firstColumn="1" w:lastColumn="0" w:noHBand="0" w:noVBand="1"/>
      </w:tblPr>
      <w:tblGrid>
        <w:gridCol w:w="8136"/>
      </w:tblGrid>
      <w:tr w:rsidR="00CE7191" w14:paraId="3B177BE7" w14:textId="77777777" w:rsidTr="00CE7191">
        <w:tc>
          <w:tcPr>
            <w:tcW w:w="9576" w:type="dxa"/>
            <w:tcBorders>
              <w:top w:val="nil"/>
              <w:left w:val="nil"/>
              <w:bottom w:val="nil"/>
              <w:right w:val="nil"/>
            </w:tcBorders>
          </w:tcPr>
          <w:p w14:paraId="75864524" w14:textId="1390BB27" w:rsidR="00CE7191" w:rsidRDefault="00CE7191" w:rsidP="00DD4C4C">
            <w:pPr>
              <w:pStyle w:val="Normal2"/>
              <w:ind w:left="0"/>
            </w:pPr>
            <w:r w:rsidRPr="00CE7191">
              <w:drawing>
                <wp:inline distT="0" distB="0" distL="0" distR="0" wp14:anchorId="326890D3" wp14:editId="7758BCE0">
                  <wp:extent cx="3184047" cy="3520141"/>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9560" cy="3548347"/>
                          </a:xfrm>
                          <a:prstGeom prst="rect">
                            <a:avLst/>
                          </a:prstGeom>
                        </pic:spPr>
                      </pic:pic>
                    </a:graphicData>
                  </a:graphic>
                </wp:inline>
              </w:drawing>
            </w:r>
          </w:p>
        </w:tc>
      </w:tr>
    </w:tbl>
    <w:p w14:paraId="3D3AFD79" w14:textId="77777777" w:rsidR="00CE7191" w:rsidRDefault="00CE7191" w:rsidP="00DD4C4C">
      <w:pPr>
        <w:pStyle w:val="Normal2"/>
      </w:pPr>
    </w:p>
    <w:p w14:paraId="1E78AEBB" w14:textId="77777777" w:rsidR="00CE7191" w:rsidRDefault="00CE7191" w:rsidP="00DD4C4C">
      <w:pPr>
        <w:pStyle w:val="Normal2"/>
      </w:pPr>
    </w:p>
    <w:p w14:paraId="2AE68486" w14:textId="6876D6AE" w:rsidR="00DD4C4C" w:rsidRDefault="00DD4C4C" w:rsidP="00DD4C4C"/>
    <w:p w14:paraId="3216AE6C" w14:textId="57225EC5" w:rsidR="00DD4C4C" w:rsidRDefault="00DD4C4C" w:rsidP="00DD4C4C">
      <w:pPr>
        <w:pStyle w:val="Heading2"/>
      </w:pPr>
      <w:bookmarkStart w:id="9" w:name="_Toc50567869"/>
      <w:r>
        <w:lastRenderedPageBreak/>
        <w:t xml:space="preserve">Firmware upgrade using </w:t>
      </w:r>
      <w:proofErr w:type="spellStart"/>
      <w:r>
        <w:t>Uniflash</w:t>
      </w:r>
      <w:proofErr w:type="spellEnd"/>
      <w:r>
        <w:t xml:space="preserve"> 6.1.0</w:t>
      </w:r>
      <w:bookmarkEnd w:id="9"/>
    </w:p>
    <w:p w14:paraId="2CF74C02" w14:textId="77777777" w:rsidR="00DD4C4C" w:rsidRPr="00DD4C4C" w:rsidRDefault="00DD4C4C" w:rsidP="00DD4C4C">
      <w:pPr>
        <w:pStyle w:val="Normal2"/>
      </w:pPr>
    </w:p>
    <w:p w14:paraId="5B677B91" w14:textId="5C9A7E5C" w:rsidR="00A7119B" w:rsidRDefault="00A7119B" w:rsidP="00A7119B">
      <w:pPr>
        <w:pStyle w:val="Normal2"/>
      </w:pPr>
    </w:p>
    <w:p w14:paraId="2DEE849C" w14:textId="326231CF" w:rsidR="00DD4C4C" w:rsidRDefault="00DD4C4C" w:rsidP="00A7119B">
      <w:pPr>
        <w:pStyle w:val="Normal2"/>
      </w:pPr>
    </w:p>
    <w:tbl>
      <w:tblPr>
        <w:tblStyle w:val="TableGrid"/>
        <w:tblW w:w="0" w:type="auto"/>
        <w:tblInd w:w="1440" w:type="dxa"/>
        <w:tblLook w:val="04A0" w:firstRow="1" w:lastRow="0" w:firstColumn="1" w:lastColumn="0" w:noHBand="0" w:noVBand="1"/>
      </w:tblPr>
      <w:tblGrid>
        <w:gridCol w:w="8136"/>
      </w:tblGrid>
      <w:tr w:rsidR="00DD4C4C" w14:paraId="40BAE0C1" w14:textId="77777777" w:rsidTr="00DD4C4C">
        <w:tc>
          <w:tcPr>
            <w:tcW w:w="9576" w:type="dxa"/>
            <w:tcBorders>
              <w:top w:val="nil"/>
              <w:left w:val="nil"/>
              <w:bottom w:val="nil"/>
              <w:right w:val="nil"/>
            </w:tcBorders>
          </w:tcPr>
          <w:p w14:paraId="11854529" w14:textId="7811E04F" w:rsidR="00DD4C4C" w:rsidRDefault="00DD4C4C" w:rsidP="00A7119B">
            <w:pPr>
              <w:pStyle w:val="Normal2"/>
              <w:ind w:left="0"/>
            </w:pPr>
            <w:r w:rsidRPr="00DD4C4C">
              <w:drawing>
                <wp:inline distT="0" distB="0" distL="0" distR="0" wp14:anchorId="60D72597" wp14:editId="1761B4C8">
                  <wp:extent cx="4741072" cy="3478306"/>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1771" cy="3493492"/>
                          </a:xfrm>
                          <a:prstGeom prst="rect">
                            <a:avLst/>
                          </a:prstGeom>
                        </pic:spPr>
                      </pic:pic>
                    </a:graphicData>
                  </a:graphic>
                </wp:inline>
              </w:drawing>
            </w:r>
          </w:p>
        </w:tc>
      </w:tr>
    </w:tbl>
    <w:p w14:paraId="7C1DA391" w14:textId="77777777" w:rsidR="00DD4C4C" w:rsidRPr="00A7119B" w:rsidRDefault="00DD4C4C" w:rsidP="00A7119B">
      <w:pPr>
        <w:pStyle w:val="Normal2"/>
      </w:pPr>
    </w:p>
    <w:tbl>
      <w:tblPr>
        <w:tblStyle w:val="TableGrid"/>
        <w:tblW w:w="0" w:type="auto"/>
        <w:tblInd w:w="1440" w:type="dxa"/>
        <w:tblLook w:val="04A0" w:firstRow="1" w:lastRow="0" w:firstColumn="1" w:lastColumn="0" w:noHBand="0" w:noVBand="1"/>
      </w:tblPr>
      <w:tblGrid>
        <w:gridCol w:w="8136"/>
      </w:tblGrid>
      <w:tr w:rsidR="00DD4C4C" w14:paraId="3EAD04BB" w14:textId="77777777" w:rsidTr="00DD4C4C">
        <w:tc>
          <w:tcPr>
            <w:tcW w:w="9576" w:type="dxa"/>
            <w:tcBorders>
              <w:top w:val="nil"/>
              <w:left w:val="nil"/>
              <w:bottom w:val="nil"/>
              <w:right w:val="nil"/>
            </w:tcBorders>
          </w:tcPr>
          <w:p w14:paraId="1A6F661C" w14:textId="47D6B9BA" w:rsidR="00DD4C4C" w:rsidRDefault="00DD4C4C" w:rsidP="00A06592">
            <w:pPr>
              <w:pStyle w:val="Normal2"/>
              <w:ind w:left="0"/>
            </w:pPr>
            <w:r w:rsidRPr="00DD4C4C">
              <w:lastRenderedPageBreak/>
              <w:drawing>
                <wp:inline distT="0" distB="0" distL="0" distR="0" wp14:anchorId="139FF921" wp14:editId="38E65FDC">
                  <wp:extent cx="4981388" cy="3654614"/>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5497" cy="3657629"/>
                          </a:xfrm>
                          <a:prstGeom prst="rect">
                            <a:avLst/>
                          </a:prstGeom>
                        </pic:spPr>
                      </pic:pic>
                    </a:graphicData>
                  </a:graphic>
                </wp:inline>
              </w:drawing>
            </w:r>
          </w:p>
        </w:tc>
      </w:tr>
    </w:tbl>
    <w:p w14:paraId="18118A64" w14:textId="78F84C5E" w:rsidR="00A06592" w:rsidRDefault="00A06592" w:rsidP="00A06592">
      <w:pPr>
        <w:pStyle w:val="Normal2"/>
      </w:pPr>
    </w:p>
    <w:tbl>
      <w:tblPr>
        <w:tblStyle w:val="TableGrid"/>
        <w:tblW w:w="0" w:type="auto"/>
        <w:tblInd w:w="1440" w:type="dxa"/>
        <w:tblLook w:val="04A0" w:firstRow="1" w:lastRow="0" w:firstColumn="1" w:lastColumn="0" w:noHBand="0" w:noVBand="1"/>
      </w:tblPr>
      <w:tblGrid>
        <w:gridCol w:w="8136"/>
      </w:tblGrid>
      <w:tr w:rsidR="00DD4C4C" w14:paraId="794E40BF" w14:textId="77777777" w:rsidTr="00DD4C4C">
        <w:tc>
          <w:tcPr>
            <w:tcW w:w="9576" w:type="dxa"/>
            <w:tcBorders>
              <w:top w:val="nil"/>
              <w:left w:val="nil"/>
              <w:bottom w:val="nil"/>
              <w:right w:val="nil"/>
            </w:tcBorders>
          </w:tcPr>
          <w:p w14:paraId="4580CD3C" w14:textId="687FC4C9" w:rsidR="00DD4C4C" w:rsidRDefault="00DD4C4C" w:rsidP="00A06592">
            <w:pPr>
              <w:pStyle w:val="Normal2"/>
              <w:ind w:left="0"/>
            </w:pPr>
            <w:r w:rsidRPr="00DD4C4C">
              <w:drawing>
                <wp:inline distT="0" distB="0" distL="0" distR="0" wp14:anchorId="08AD50E7" wp14:editId="538F2EB7">
                  <wp:extent cx="4993604" cy="366357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9054" cy="3674912"/>
                          </a:xfrm>
                          <a:prstGeom prst="rect">
                            <a:avLst/>
                          </a:prstGeom>
                        </pic:spPr>
                      </pic:pic>
                    </a:graphicData>
                  </a:graphic>
                </wp:inline>
              </w:drawing>
            </w:r>
          </w:p>
        </w:tc>
      </w:tr>
    </w:tbl>
    <w:p w14:paraId="68969CFE" w14:textId="7511BD5F" w:rsidR="00DD4C4C" w:rsidRDefault="00DD4C4C" w:rsidP="00A06592">
      <w:pPr>
        <w:pStyle w:val="Normal2"/>
      </w:pPr>
    </w:p>
    <w:p w14:paraId="449AE471" w14:textId="36FFFCC5" w:rsidR="00DD4C4C" w:rsidRDefault="00DD4C4C" w:rsidP="00A06592">
      <w:pPr>
        <w:pStyle w:val="Normal2"/>
      </w:pPr>
    </w:p>
    <w:tbl>
      <w:tblPr>
        <w:tblStyle w:val="TableGrid"/>
        <w:tblW w:w="0" w:type="auto"/>
        <w:tblInd w:w="1440" w:type="dxa"/>
        <w:tblLook w:val="04A0" w:firstRow="1" w:lastRow="0" w:firstColumn="1" w:lastColumn="0" w:noHBand="0" w:noVBand="1"/>
      </w:tblPr>
      <w:tblGrid>
        <w:gridCol w:w="8136"/>
      </w:tblGrid>
      <w:tr w:rsidR="00DD4C4C" w14:paraId="3578A0F6" w14:textId="77777777" w:rsidTr="00DD4C4C">
        <w:tc>
          <w:tcPr>
            <w:tcW w:w="9576" w:type="dxa"/>
            <w:tcBorders>
              <w:top w:val="nil"/>
              <w:left w:val="nil"/>
              <w:bottom w:val="nil"/>
              <w:right w:val="nil"/>
            </w:tcBorders>
          </w:tcPr>
          <w:p w14:paraId="49CC1619" w14:textId="634B5AA9" w:rsidR="00DD4C4C" w:rsidRDefault="00DD4C4C" w:rsidP="00A06592">
            <w:pPr>
              <w:pStyle w:val="Normal2"/>
              <w:ind w:left="0"/>
            </w:pPr>
            <w:r w:rsidRPr="00DD4C4C">
              <w:lastRenderedPageBreak/>
              <w:drawing>
                <wp:inline distT="0" distB="0" distL="0" distR="0" wp14:anchorId="5CE1EDC5" wp14:editId="734A99EC">
                  <wp:extent cx="5064461" cy="3715562"/>
                  <wp:effectExtent l="0" t="0" r="3175"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5474" cy="3738315"/>
                          </a:xfrm>
                          <a:prstGeom prst="rect">
                            <a:avLst/>
                          </a:prstGeom>
                        </pic:spPr>
                      </pic:pic>
                    </a:graphicData>
                  </a:graphic>
                </wp:inline>
              </w:drawing>
            </w:r>
          </w:p>
        </w:tc>
      </w:tr>
    </w:tbl>
    <w:p w14:paraId="1590E6B0" w14:textId="72EEAE99" w:rsidR="00DD4C4C" w:rsidRDefault="00DD4C4C" w:rsidP="00A06592">
      <w:pPr>
        <w:pStyle w:val="Normal2"/>
      </w:pPr>
    </w:p>
    <w:tbl>
      <w:tblPr>
        <w:tblStyle w:val="TableGrid"/>
        <w:tblW w:w="0" w:type="auto"/>
        <w:tblInd w:w="1440" w:type="dxa"/>
        <w:tblLook w:val="04A0" w:firstRow="1" w:lastRow="0" w:firstColumn="1" w:lastColumn="0" w:noHBand="0" w:noVBand="1"/>
      </w:tblPr>
      <w:tblGrid>
        <w:gridCol w:w="8136"/>
      </w:tblGrid>
      <w:tr w:rsidR="006419D2" w14:paraId="248F350E" w14:textId="77777777" w:rsidTr="006419D2">
        <w:tc>
          <w:tcPr>
            <w:tcW w:w="9576" w:type="dxa"/>
            <w:tcBorders>
              <w:top w:val="nil"/>
              <w:left w:val="nil"/>
              <w:bottom w:val="nil"/>
              <w:right w:val="nil"/>
            </w:tcBorders>
          </w:tcPr>
          <w:p w14:paraId="3C264E1B" w14:textId="3D3A599D" w:rsidR="006419D2" w:rsidRDefault="006419D2" w:rsidP="00A06592">
            <w:pPr>
              <w:pStyle w:val="Normal2"/>
              <w:ind w:left="0"/>
            </w:pPr>
            <w:r w:rsidRPr="006419D2">
              <w:drawing>
                <wp:inline distT="0" distB="0" distL="0" distR="0" wp14:anchorId="028CBAE6" wp14:editId="35DCCC71">
                  <wp:extent cx="4939553" cy="3623922"/>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55015" cy="3635266"/>
                          </a:xfrm>
                          <a:prstGeom prst="rect">
                            <a:avLst/>
                          </a:prstGeom>
                        </pic:spPr>
                      </pic:pic>
                    </a:graphicData>
                  </a:graphic>
                </wp:inline>
              </w:drawing>
            </w:r>
          </w:p>
        </w:tc>
      </w:tr>
    </w:tbl>
    <w:p w14:paraId="49AD1A6B" w14:textId="77777777" w:rsidR="00DD4C4C" w:rsidRDefault="00DD4C4C" w:rsidP="00A06592">
      <w:pPr>
        <w:pStyle w:val="Normal2"/>
      </w:pPr>
    </w:p>
    <w:p w14:paraId="32ECBC29" w14:textId="729BD095" w:rsidR="00DD4C4C" w:rsidRDefault="00DD4C4C" w:rsidP="00A06592">
      <w:pPr>
        <w:pStyle w:val="Normal2"/>
      </w:pPr>
    </w:p>
    <w:tbl>
      <w:tblPr>
        <w:tblStyle w:val="TableGrid"/>
        <w:tblW w:w="0" w:type="auto"/>
        <w:tblInd w:w="1440" w:type="dxa"/>
        <w:tblLook w:val="04A0" w:firstRow="1" w:lastRow="0" w:firstColumn="1" w:lastColumn="0" w:noHBand="0" w:noVBand="1"/>
      </w:tblPr>
      <w:tblGrid>
        <w:gridCol w:w="8136"/>
      </w:tblGrid>
      <w:tr w:rsidR="006419D2" w14:paraId="6B3794C1" w14:textId="77777777" w:rsidTr="006419D2">
        <w:tc>
          <w:tcPr>
            <w:tcW w:w="9576" w:type="dxa"/>
            <w:tcBorders>
              <w:top w:val="nil"/>
              <w:left w:val="nil"/>
              <w:bottom w:val="nil"/>
              <w:right w:val="nil"/>
            </w:tcBorders>
          </w:tcPr>
          <w:p w14:paraId="252A84DB" w14:textId="0B729C49" w:rsidR="006419D2" w:rsidRDefault="006419D2" w:rsidP="00A06592">
            <w:pPr>
              <w:pStyle w:val="Normal2"/>
              <w:ind w:left="0"/>
            </w:pPr>
            <w:r w:rsidRPr="006419D2">
              <w:lastRenderedPageBreak/>
              <w:drawing>
                <wp:inline distT="0" distB="0" distL="0" distR="0" wp14:anchorId="46E24DF9" wp14:editId="72D61ECC">
                  <wp:extent cx="5943600" cy="43605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360545"/>
                          </a:xfrm>
                          <a:prstGeom prst="rect">
                            <a:avLst/>
                          </a:prstGeom>
                        </pic:spPr>
                      </pic:pic>
                    </a:graphicData>
                  </a:graphic>
                </wp:inline>
              </w:drawing>
            </w:r>
          </w:p>
        </w:tc>
      </w:tr>
    </w:tbl>
    <w:p w14:paraId="5E9DD38C" w14:textId="67C97F98" w:rsidR="006419D2" w:rsidRDefault="006419D2" w:rsidP="00A06592">
      <w:pPr>
        <w:pStyle w:val="Normal2"/>
      </w:pPr>
    </w:p>
    <w:tbl>
      <w:tblPr>
        <w:tblStyle w:val="TableGrid"/>
        <w:tblW w:w="0" w:type="auto"/>
        <w:tblInd w:w="1440" w:type="dxa"/>
        <w:tblLook w:val="04A0" w:firstRow="1" w:lastRow="0" w:firstColumn="1" w:lastColumn="0" w:noHBand="0" w:noVBand="1"/>
      </w:tblPr>
      <w:tblGrid>
        <w:gridCol w:w="8136"/>
      </w:tblGrid>
      <w:tr w:rsidR="006419D2" w14:paraId="7811FBBA" w14:textId="77777777" w:rsidTr="006419D2">
        <w:tc>
          <w:tcPr>
            <w:tcW w:w="9576" w:type="dxa"/>
            <w:tcBorders>
              <w:top w:val="nil"/>
              <w:left w:val="nil"/>
              <w:bottom w:val="nil"/>
              <w:right w:val="nil"/>
            </w:tcBorders>
          </w:tcPr>
          <w:p w14:paraId="6056AC04" w14:textId="25898D09" w:rsidR="006419D2" w:rsidRDefault="006419D2" w:rsidP="00A06592">
            <w:pPr>
              <w:pStyle w:val="Normal2"/>
              <w:ind w:left="0"/>
            </w:pPr>
            <w:r w:rsidRPr="006419D2">
              <w:lastRenderedPageBreak/>
              <w:drawing>
                <wp:inline distT="0" distB="0" distL="0" distR="0" wp14:anchorId="28F44B37" wp14:editId="2502C559">
                  <wp:extent cx="4981388" cy="3654614"/>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2218" cy="3662559"/>
                          </a:xfrm>
                          <a:prstGeom prst="rect">
                            <a:avLst/>
                          </a:prstGeom>
                        </pic:spPr>
                      </pic:pic>
                    </a:graphicData>
                  </a:graphic>
                </wp:inline>
              </w:drawing>
            </w:r>
          </w:p>
        </w:tc>
      </w:tr>
    </w:tbl>
    <w:p w14:paraId="4346831D" w14:textId="0320B60C" w:rsidR="00246700" w:rsidRDefault="00246700" w:rsidP="00246700">
      <w:pPr>
        <w:pStyle w:val="Normal2"/>
      </w:pPr>
    </w:p>
    <w:tbl>
      <w:tblPr>
        <w:tblStyle w:val="TableGrid"/>
        <w:tblW w:w="0" w:type="auto"/>
        <w:tblInd w:w="1440" w:type="dxa"/>
        <w:tblLook w:val="04A0" w:firstRow="1" w:lastRow="0" w:firstColumn="1" w:lastColumn="0" w:noHBand="0" w:noVBand="1"/>
      </w:tblPr>
      <w:tblGrid>
        <w:gridCol w:w="8136"/>
      </w:tblGrid>
      <w:tr w:rsidR="00246700" w14:paraId="1465A2EA" w14:textId="77777777" w:rsidTr="00246700">
        <w:tc>
          <w:tcPr>
            <w:tcW w:w="9576" w:type="dxa"/>
            <w:tcBorders>
              <w:top w:val="nil"/>
              <w:left w:val="nil"/>
              <w:bottom w:val="nil"/>
              <w:right w:val="nil"/>
            </w:tcBorders>
          </w:tcPr>
          <w:p w14:paraId="5D3D5152" w14:textId="31B256AE" w:rsidR="00246700" w:rsidRDefault="00246700" w:rsidP="00246700">
            <w:pPr>
              <w:pStyle w:val="Normal2"/>
              <w:ind w:left="0"/>
            </w:pPr>
            <w:r w:rsidRPr="00246700">
              <w:drawing>
                <wp:inline distT="0" distB="0" distL="0" distR="0" wp14:anchorId="21B4134D" wp14:editId="48992DC9">
                  <wp:extent cx="4987365" cy="292688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2439" cy="2941595"/>
                          </a:xfrm>
                          <a:prstGeom prst="rect">
                            <a:avLst/>
                          </a:prstGeom>
                        </pic:spPr>
                      </pic:pic>
                    </a:graphicData>
                  </a:graphic>
                </wp:inline>
              </w:drawing>
            </w:r>
          </w:p>
        </w:tc>
      </w:tr>
    </w:tbl>
    <w:p w14:paraId="18F49AEA" w14:textId="7AE7D175" w:rsidR="00246700" w:rsidRDefault="00246700" w:rsidP="00246700">
      <w:pPr>
        <w:pStyle w:val="Normal2"/>
      </w:pPr>
    </w:p>
    <w:p w14:paraId="2A5B6D2B" w14:textId="77777777" w:rsidR="00246700" w:rsidRDefault="00246700" w:rsidP="00246700">
      <w:pPr>
        <w:pStyle w:val="Normal2"/>
      </w:pPr>
    </w:p>
    <w:p w14:paraId="3830CCFA" w14:textId="476D32E6" w:rsidR="006419D2" w:rsidRDefault="006419D2" w:rsidP="006419D2">
      <w:pPr>
        <w:pStyle w:val="Heading3"/>
      </w:pPr>
      <w:bookmarkStart w:id="10" w:name="_Toc50567870"/>
      <w:r>
        <w:t>Erase Entire Flash</w:t>
      </w:r>
      <w:bookmarkEnd w:id="10"/>
    </w:p>
    <w:tbl>
      <w:tblPr>
        <w:tblStyle w:val="TableGrid"/>
        <w:tblW w:w="0" w:type="auto"/>
        <w:tblInd w:w="1440" w:type="dxa"/>
        <w:tblLook w:val="04A0" w:firstRow="1" w:lastRow="0" w:firstColumn="1" w:lastColumn="0" w:noHBand="0" w:noVBand="1"/>
      </w:tblPr>
      <w:tblGrid>
        <w:gridCol w:w="8136"/>
      </w:tblGrid>
      <w:tr w:rsidR="006419D2" w14:paraId="5A418D80" w14:textId="77777777" w:rsidTr="006419D2">
        <w:tc>
          <w:tcPr>
            <w:tcW w:w="9576" w:type="dxa"/>
            <w:tcBorders>
              <w:top w:val="nil"/>
              <w:left w:val="nil"/>
              <w:bottom w:val="nil"/>
              <w:right w:val="nil"/>
            </w:tcBorders>
          </w:tcPr>
          <w:p w14:paraId="6A01986D" w14:textId="3AFFC071" w:rsidR="006419D2" w:rsidRDefault="006419D2" w:rsidP="00A06592">
            <w:pPr>
              <w:pStyle w:val="Normal2"/>
              <w:ind w:left="0"/>
            </w:pPr>
            <w:r w:rsidRPr="006419D2">
              <w:lastRenderedPageBreak/>
              <w:drawing>
                <wp:inline distT="0" distB="0" distL="0" distR="0" wp14:anchorId="00867051" wp14:editId="29E4369A">
                  <wp:extent cx="4957482" cy="3843108"/>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1525" cy="3846242"/>
                          </a:xfrm>
                          <a:prstGeom prst="rect">
                            <a:avLst/>
                          </a:prstGeom>
                        </pic:spPr>
                      </pic:pic>
                    </a:graphicData>
                  </a:graphic>
                </wp:inline>
              </w:drawing>
            </w:r>
          </w:p>
        </w:tc>
      </w:tr>
    </w:tbl>
    <w:p w14:paraId="11388E42" w14:textId="1674C169" w:rsidR="006419D2" w:rsidRDefault="006419D2" w:rsidP="00A06592">
      <w:pPr>
        <w:pStyle w:val="Normal2"/>
      </w:pPr>
    </w:p>
    <w:tbl>
      <w:tblPr>
        <w:tblStyle w:val="TableGrid"/>
        <w:tblW w:w="0" w:type="auto"/>
        <w:tblInd w:w="1440" w:type="dxa"/>
        <w:tblLook w:val="04A0" w:firstRow="1" w:lastRow="0" w:firstColumn="1" w:lastColumn="0" w:noHBand="0" w:noVBand="1"/>
      </w:tblPr>
      <w:tblGrid>
        <w:gridCol w:w="8136"/>
      </w:tblGrid>
      <w:tr w:rsidR="00246700" w14:paraId="0D854782" w14:textId="77777777" w:rsidTr="00246700">
        <w:tc>
          <w:tcPr>
            <w:tcW w:w="9576" w:type="dxa"/>
            <w:tcBorders>
              <w:top w:val="nil"/>
              <w:left w:val="nil"/>
              <w:bottom w:val="nil"/>
              <w:right w:val="nil"/>
            </w:tcBorders>
          </w:tcPr>
          <w:p w14:paraId="087F0F94" w14:textId="3D717E21" w:rsidR="00246700" w:rsidRDefault="00246700" w:rsidP="00A06592">
            <w:pPr>
              <w:pStyle w:val="Normal2"/>
              <w:ind w:left="0"/>
            </w:pPr>
            <w:r w:rsidRPr="00246700">
              <w:drawing>
                <wp:inline distT="0" distB="0" distL="0" distR="0" wp14:anchorId="46009739" wp14:editId="753EC69C">
                  <wp:extent cx="5154706" cy="3025085"/>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0039" cy="3039952"/>
                          </a:xfrm>
                          <a:prstGeom prst="rect">
                            <a:avLst/>
                          </a:prstGeom>
                        </pic:spPr>
                      </pic:pic>
                    </a:graphicData>
                  </a:graphic>
                </wp:inline>
              </w:drawing>
            </w:r>
          </w:p>
        </w:tc>
      </w:tr>
    </w:tbl>
    <w:p w14:paraId="182CA9B2" w14:textId="0476CF42" w:rsidR="00246700" w:rsidRDefault="00246700" w:rsidP="00A06592">
      <w:pPr>
        <w:pStyle w:val="Normal2"/>
      </w:pPr>
    </w:p>
    <w:p w14:paraId="5CF9D64A" w14:textId="779EC160" w:rsidR="00246700" w:rsidRDefault="00246700" w:rsidP="00A06592">
      <w:pPr>
        <w:pStyle w:val="Normal2"/>
      </w:pPr>
    </w:p>
    <w:p w14:paraId="206D80AE" w14:textId="77777777" w:rsidR="00246700" w:rsidRDefault="00246700" w:rsidP="00A06592">
      <w:pPr>
        <w:pStyle w:val="Normal2"/>
      </w:pPr>
    </w:p>
    <w:tbl>
      <w:tblPr>
        <w:tblStyle w:val="TableGrid"/>
        <w:tblW w:w="0" w:type="auto"/>
        <w:tblInd w:w="1440" w:type="dxa"/>
        <w:tblLook w:val="04A0" w:firstRow="1" w:lastRow="0" w:firstColumn="1" w:lastColumn="0" w:noHBand="0" w:noVBand="1"/>
      </w:tblPr>
      <w:tblGrid>
        <w:gridCol w:w="8136"/>
      </w:tblGrid>
      <w:tr w:rsidR="00246700" w14:paraId="1724B546" w14:textId="77777777" w:rsidTr="00246700">
        <w:tc>
          <w:tcPr>
            <w:tcW w:w="9576" w:type="dxa"/>
            <w:tcBorders>
              <w:top w:val="nil"/>
              <w:left w:val="nil"/>
              <w:bottom w:val="nil"/>
              <w:right w:val="nil"/>
            </w:tcBorders>
          </w:tcPr>
          <w:p w14:paraId="0575E6D2" w14:textId="43DA6B42" w:rsidR="00246700" w:rsidRDefault="00246700" w:rsidP="00A06592">
            <w:pPr>
              <w:pStyle w:val="Normal2"/>
              <w:ind w:left="0"/>
            </w:pPr>
            <w:r w:rsidRPr="00246700">
              <w:lastRenderedPageBreak/>
              <w:drawing>
                <wp:inline distT="0" distB="0" distL="0" distR="0" wp14:anchorId="2D519F11" wp14:editId="1B368ABA">
                  <wp:extent cx="4987365" cy="292688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7979" cy="2944846"/>
                          </a:xfrm>
                          <a:prstGeom prst="rect">
                            <a:avLst/>
                          </a:prstGeom>
                        </pic:spPr>
                      </pic:pic>
                    </a:graphicData>
                  </a:graphic>
                </wp:inline>
              </w:drawing>
            </w:r>
          </w:p>
        </w:tc>
      </w:tr>
    </w:tbl>
    <w:p w14:paraId="07B50D64" w14:textId="67F3A2BE" w:rsidR="006419D2" w:rsidRDefault="006419D2" w:rsidP="00A06592">
      <w:pPr>
        <w:pStyle w:val="Normal2"/>
      </w:pPr>
    </w:p>
    <w:tbl>
      <w:tblPr>
        <w:tblStyle w:val="TableGrid"/>
        <w:tblW w:w="0" w:type="auto"/>
        <w:tblInd w:w="1440" w:type="dxa"/>
        <w:tblLook w:val="04A0" w:firstRow="1" w:lastRow="0" w:firstColumn="1" w:lastColumn="0" w:noHBand="0" w:noVBand="1"/>
      </w:tblPr>
      <w:tblGrid>
        <w:gridCol w:w="8136"/>
      </w:tblGrid>
      <w:tr w:rsidR="00246700" w14:paraId="11D0EC42" w14:textId="77777777" w:rsidTr="00246700">
        <w:tc>
          <w:tcPr>
            <w:tcW w:w="9576" w:type="dxa"/>
            <w:tcBorders>
              <w:top w:val="nil"/>
              <w:left w:val="nil"/>
              <w:bottom w:val="nil"/>
              <w:right w:val="nil"/>
            </w:tcBorders>
          </w:tcPr>
          <w:p w14:paraId="7BB2B4D9" w14:textId="6D459A1B" w:rsidR="00246700" w:rsidRDefault="00246700" w:rsidP="00A06592">
            <w:pPr>
              <w:pStyle w:val="Normal2"/>
              <w:ind w:left="0"/>
            </w:pPr>
            <w:r w:rsidRPr="00246700">
              <w:drawing>
                <wp:inline distT="0" distB="0" distL="0" distR="0" wp14:anchorId="2235F6BF" wp14:editId="2C79D329">
                  <wp:extent cx="4975412" cy="2919865"/>
                  <wp:effectExtent l="0" t="0" r="317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84421" cy="2925152"/>
                          </a:xfrm>
                          <a:prstGeom prst="rect">
                            <a:avLst/>
                          </a:prstGeom>
                        </pic:spPr>
                      </pic:pic>
                    </a:graphicData>
                  </a:graphic>
                </wp:inline>
              </w:drawing>
            </w:r>
          </w:p>
        </w:tc>
      </w:tr>
    </w:tbl>
    <w:p w14:paraId="08B73A6E" w14:textId="77777777" w:rsidR="006419D2" w:rsidRDefault="006419D2" w:rsidP="00A06592">
      <w:pPr>
        <w:pStyle w:val="Normal2"/>
      </w:pPr>
    </w:p>
    <w:p w14:paraId="7A4AE023" w14:textId="25858512" w:rsidR="006419D2" w:rsidRDefault="006419D2" w:rsidP="00A06592">
      <w:pPr>
        <w:pStyle w:val="Normal2"/>
      </w:pPr>
    </w:p>
    <w:p w14:paraId="0E4EBBD0" w14:textId="77777777" w:rsidR="006419D2" w:rsidRDefault="006419D2" w:rsidP="00A06592">
      <w:pPr>
        <w:pStyle w:val="Normal2"/>
      </w:pPr>
    </w:p>
    <w:p w14:paraId="49C9C8A4" w14:textId="77777777" w:rsidR="006419D2" w:rsidRDefault="006419D2" w:rsidP="00A06592">
      <w:pPr>
        <w:pStyle w:val="Normal2"/>
      </w:pPr>
    </w:p>
    <w:sectPr w:rsidR="006419D2" w:rsidSect="00A85A6C">
      <w:footerReference w:type="default" r:id="rId35"/>
      <w:pgSz w:w="12240" w:h="15840"/>
      <w:pgMar w:top="1080" w:right="1440" w:bottom="1800" w:left="1440" w:header="720" w:footer="720" w:gutter="0"/>
      <w:pgBorders>
        <w:top w:val="single" w:sz="4" w:space="1" w:color="auto"/>
        <w:left w:val="single" w:sz="4" w:space="18" w:color="auto"/>
        <w:bottom w:val="single" w:sz="4" w:space="0" w:color="auto"/>
        <w:right w:val="single" w:sz="4" w:space="1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B429CB" w14:textId="77777777" w:rsidR="00A76F30" w:rsidRDefault="00A76F30" w:rsidP="00671C2F">
      <w:pPr>
        <w:spacing w:line="240" w:lineRule="auto"/>
      </w:pPr>
      <w:r>
        <w:separator/>
      </w:r>
    </w:p>
  </w:endnote>
  <w:endnote w:type="continuationSeparator" w:id="0">
    <w:p w14:paraId="0854C1E6" w14:textId="77777777" w:rsidR="00A76F30" w:rsidRDefault="00A76F30" w:rsidP="00671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089" w:type="dxa"/>
      <w:tblInd w:w="-252" w:type="dxa"/>
      <w:tblBorders>
        <w:insideH w:val="none" w:sz="0" w:space="0" w:color="auto"/>
        <w:insideV w:val="none" w:sz="0" w:space="0" w:color="auto"/>
      </w:tblBorders>
      <w:tblLook w:val="04A0" w:firstRow="1" w:lastRow="0" w:firstColumn="1" w:lastColumn="0" w:noHBand="0" w:noVBand="1"/>
    </w:tblPr>
    <w:tblGrid>
      <w:gridCol w:w="3416"/>
      <w:gridCol w:w="492"/>
      <w:gridCol w:w="969"/>
      <w:gridCol w:w="1906"/>
      <w:gridCol w:w="654"/>
      <w:gridCol w:w="1008"/>
      <w:gridCol w:w="1644"/>
    </w:tblGrid>
    <w:tr w:rsidR="00827DDA" w14:paraId="201415A5" w14:textId="77777777" w:rsidTr="009A59C4">
      <w:trPr>
        <w:trHeight w:val="340"/>
      </w:trPr>
      <w:tc>
        <w:tcPr>
          <w:tcW w:w="3416" w:type="dxa"/>
          <w:vMerge w:val="restart"/>
          <w:tcBorders>
            <w:right w:val="single" w:sz="4" w:space="0" w:color="auto"/>
          </w:tcBorders>
          <w:vAlign w:val="center"/>
        </w:tcPr>
        <w:p w14:paraId="14AF1325" w14:textId="77777777" w:rsidR="00827DDA" w:rsidRDefault="00827DDA" w:rsidP="00671C2F">
          <w:pPr>
            <w:pStyle w:val="Footer"/>
            <w:jc w:val="center"/>
          </w:pPr>
          <w:r>
            <w:rPr>
              <w:noProof/>
            </w:rPr>
            <w:drawing>
              <wp:inline distT="0" distB="0" distL="0" distR="0" wp14:anchorId="52A49B1D" wp14:editId="0FDF9994">
                <wp:extent cx="1971040" cy="207645"/>
                <wp:effectExtent l="0" t="0" r="0" b="1905"/>
                <wp:docPr id="6" name="Picture 6" descr="Logo BW no TM 0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W no TM 083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040" cy="207645"/>
                        </a:xfrm>
                        <a:prstGeom prst="rect">
                          <a:avLst/>
                        </a:prstGeom>
                        <a:noFill/>
                        <a:ln>
                          <a:noFill/>
                        </a:ln>
                      </pic:spPr>
                    </pic:pic>
                  </a:graphicData>
                </a:graphic>
              </wp:inline>
            </w:drawing>
          </w:r>
        </w:p>
      </w:tc>
      <w:tc>
        <w:tcPr>
          <w:tcW w:w="492" w:type="dxa"/>
          <w:tcBorders>
            <w:top w:val="single" w:sz="4" w:space="0" w:color="auto"/>
            <w:left w:val="single" w:sz="4" w:space="0" w:color="auto"/>
            <w:bottom w:val="nil"/>
            <w:right w:val="single" w:sz="4" w:space="0" w:color="auto"/>
          </w:tcBorders>
          <w:vAlign w:val="center"/>
        </w:tcPr>
        <w:p w14:paraId="1B7E2A91" w14:textId="77777777" w:rsidR="00827DDA" w:rsidRPr="00671C2F" w:rsidRDefault="00827DDA" w:rsidP="00671C2F">
          <w:pPr>
            <w:pStyle w:val="Footer"/>
            <w:jc w:val="center"/>
            <w:rPr>
              <w:rFonts w:ascii="Times New Roman" w:hAnsi="Times New Roman" w:cs="Times New Roman"/>
              <w:b/>
              <w:sz w:val="16"/>
            </w:rPr>
          </w:pPr>
          <w:r w:rsidRPr="00671C2F">
            <w:rPr>
              <w:rFonts w:ascii="Times New Roman" w:hAnsi="Times New Roman" w:cs="Times New Roman"/>
              <w:b/>
              <w:sz w:val="16"/>
            </w:rPr>
            <w:t>Size</w:t>
          </w:r>
        </w:p>
      </w:tc>
      <w:tc>
        <w:tcPr>
          <w:tcW w:w="969" w:type="dxa"/>
          <w:tcBorders>
            <w:top w:val="single" w:sz="4" w:space="0" w:color="auto"/>
            <w:left w:val="single" w:sz="4" w:space="0" w:color="auto"/>
            <w:bottom w:val="nil"/>
            <w:right w:val="single" w:sz="4" w:space="0" w:color="auto"/>
          </w:tcBorders>
          <w:vAlign w:val="center"/>
        </w:tcPr>
        <w:p w14:paraId="5233B206" w14:textId="77777777"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Doc Type</w:t>
          </w:r>
        </w:p>
      </w:tc>
      <w:tc>
        <w:tcPr>
          <w:tcW w:w="1906" w:type="dxa"/>
          <w:tcBorders>
            <w:top w:val="single" w:sz="4" w:space="0" w:color="auto"/>
            <w:left w:val="single" w:sz="4" w:space="0" w:color="auto"/>
            <w:bottom w:val="nil"/>
            <w:right w:val="single" w:sz="4" w:space="0" w:color="auto"/>
          </w:tcBorders>
          <w:vAlign w:val="center"/>
        </w:tcPr>
        <w:p w14:paraId="2441769C" w14:textId="77777777"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Drawing Number</w:t>
          </w:r>
        </w:p>
      </w:tc>
      <w:tc>
        <w:tcPr>
          <w:tcW w:w="654" w:type="dxa"/>
          <w:tcBorders>
            <w:top w:val="single" w:sz="4" w:space="0" w:color="auto"/>
            <w:left w:val="single" w:sz="4" w:space="0" w:color="auto"/>
            <w:bottom w:val="nil"/>
            <w:right w:val="single" w:sz="4" w:space="0" w:color="auto"/>
          </w:tcBorders>
          <w:vAlign w:val="center"/>
        </w:tcPr>
        <w:p w14:paraId="7E6FFDC2" w14:textId="77777777"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Rev #</w:t>
          </w:r>
        </w:p>
      </w:tc>
      <w:tc>
        <w:tcPr>
          <w:tcW w:w="1008" w:type="dxa"/>
          <w:tcBorders>
            <w:top w:val="single" w:sz="4" w:space="0" w:color="auto"/>
            <w:left w:val="single" w:sz="4" w:space="0" w:color="auto"/>
            <w:bottom w:val="nil"/>
            <w:right w:val="single" w:sz="4" w:space="0" w:color="auto"/>
          </w:tcBorders>
          <w:vAlign w:val="center"/>
        </w:tcPr>
        <w:p w14:paraId="2966F96F" w14:textId="77777777"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Date</w:t>
          </w:r>
        </w:p>
      </w:tc>
      <w:tc>
        <w:tcPr>
          <w:tcW w:w="1644" w:type="dxa"/>
          <w:tcBorders>
            <w:left w:val="single" w:sz="4" w:space="0" w:color="auto"/>
          </w:tcBorders>
          <w:vAlign w:val="center"/>
        </w:tcPr>
        <w:p w14:paraId="6E7BD7D6" w14:textId="77777777"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Page</w:t>
          </w:r>
        </w:p>
      </w:tc>
    </w:tr>
    <w:tr w:rsidR="00827DDA" w14:paraId="75F3CD3C" w14:textId="77777777" w:rsidTr="009A59C4">
      <w:trPr>
        <w:trHeight w:val="269"/>
      </w:trPr>
      <w:tc>
        <w:tcPr>
          <w:tcW w:w="3416" w:type="dxa"/>
          <w:vMerge/>
          <w:tcBorders>
            <w:right w:val="single" w:sz="4" w:space="0" w:color="auto"/>
          </w:tcBorders>
        </w:tcPr>
        <w:p w14:paraId="3D8F19CF" w14:textId="77777777" w:rsidR="00827DDA" w:rsidRDefault="00827DDA">
          <w:pPr>
            <w:pStyle w:val="Footer"/>
          </w:pPr>
        </w:p>
      </w:tc>
      <w:tc>
        <w:tcPr>
          <w:tcW w:w="492" w:type="dxa"/>
          <w:vMerge w:val="restart"/>
          <w:tcBorders>
            <w:top w:val="nil"/>
            <w:left w:val="single" w:sz="4" w:space="0" w:color="auto"/>
            <w:bottom w:val="single" w:sz="4" w:space="0" w:color="auto"/>
            <w:right w:val="single" w:sz="4" w:space="0" w:color="auto"/>
          </w:tcBorders>
          <w:vAlign w:val="center"/>
        </w:tcPr>
        <w:p w14:paraId="35DDDCE3" w14:textId="77777777"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A</w:t>
          </w:r>
        </w:p>
      </w:tc>
      <w:tc>
        <w:tcPr>
          <w:tcW w:w="969" w:type="dxa"/>
          <w:vMerge w:val="restart"/>
          <w:tcBorders>
            <w:top w:val="nil"/>
            <w:left w:val="single" w:sz="4" w:space="0" w:color="auto"/>
            <w:bottom w:val="single" w:sz="4" w:space="0" w:color="auto"/>
            <w:right w:val="single" w:sz="4" w:space="0" w:color="auto"/>
          </w:tcBorders>
          <w:vAlign w:val="center"/>
        </w:tcPr>
        <w:p w14:paraId="1B6FBD45" w14:textId="77777777"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PS</w:t>
          </w:r>
        </w:p>
      </w:tc>
      <w:tc>
        <w:tcPr>
          <w:tcW w:w="1906" w:type="dxa"/>
          <w:vMerge w:val="restart"/>
          <w:tcBorders>
            <w:top w:val="nil"/>
            <w:left w:val="single" w:sz="4" w:space="0" w:color="auto"/>
            <w:bottom w:val="single" w:sz="4" w:space="0" w:color="auto"/>
            <w:right w:val="single" w:sz="4" w:space="0" w:color="auto"/>
          </w:tcBorders>
          <w:vAlign w:val="center"/>
        </w:tcPr>
        <w:p w14:paraId="28BCBA83" w14:textId="77777777" w:rsidR="00827DDA" w:rsidRPr="009D3D94" w:rsidRDefault="00827DDA" w:rsidP="00F92DE3">
          <w:pPr>
            <w:pStyle w:val="Footer"/>
            <w:jc w:val="center"/>
            <w:rPr>
              <w:rFonts w:ascii="Times New Roman" w:hAnsi="Times New Roman" w:cs="Times New Roman"/>
            </w:rPr>
          </w:pPr>
          <w:r>
            <w:rPr>
              <w:rFonts w:ascii="Times New Roman" w:hAnsi="Times New Roman" w:cs="Times New Roman"/>
            </w:rPr>
            <w:t>107830ID</w:t>
          </w:r>
        </w:p>
      </w:tc>
      <w:tc>
        <w:tcPr>
          <w:tcW w:w="654" w:type="dxa"/>
          <w:vMerge w:val="restart"/>
          <w:tcBorders>
            <w:top w:val="nil"/>
            <w:left w:val="single" w:sz="4" w:space="0" w:color="auto"/>
            <w:bottom w:val="single" w:sz="4" w:space="0" w:color="auto"/>
            <w:right w:val="single" w:sz="4" w:space="0" w:color="auto"/>
          </w:tcBorders>
          <w:vAlign w:val="center"/>
        </w:tcPr>
        <w:p w14:paraId="6B4C0123" w14:textId="77777777"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2</w:t>
          </w:r>
        </w:p>
      </w:tc>
      <w:tc>
        <w:tcPr>
          <w:tcW w:w="1008" w:type="dxa"/>
          <w:vMerge w:val="restart"/>
          <w:tcBorders>
            <w:top w:val="nil"/>
            <w:left w:val="single" w:sz="4" w:space="0" w:color="auto"/>
            <w:bottom w:val="single" w:sz="4" w:space="0" w:color="auto"/>
            <w:right w:val="single" w:sz="4" w:space="0" w:color="auto"/>
          </w:tcBorders>
          <w:vAlign w:val="center"/>
        </w:tcPr>
        <w:p w14:paraId="5DD49BD7" w14:textId="77777777"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"M/d/yy" </w:instrText>
          </w:r>
          <w:r>
            <w:rPr>
              <w:rFonts w:ascii="Times New Roman" w:hAnsi="Times New Roman" w:cs="Times New Roman"/>
            </w:rPr>
            <w:fldChar w:fldCharType="separate"/>
          </w:r>
          <w:r w:rsidR="00A7119B">
            <w:rPr>
              <w:rFonts w:ascii="Times New Roman" w:hAnsi="Times New Roman" w:cs="Times New Roman"/>
              <w:noProof/>
            </w:rPr>
            <w:t>9/9/20</w:t>
          </w:r>
          <w:r>
            <w:rPr>
              <w:rFonts w:ascii="Times New Roman" w:hAnsi="Times New Roman" w:cs="Times New Roman"/>
            </w:rPr>
            <w:fldChar w:fldCharType="end"/>
          </w:r>
        </w:p>
      </w:tc>
      <w:tc>
        <w:tcPr>
          <w:tcW w:w="1644" w:type="dxa"/>
          <w:vMerge w:val="restart"/>
          <w:tcBorders>
            <w:left w:val="single" w:sz="4" w:space="0" w:color="auto"/>
          </w:tcBorders>
          <w:vAlign w:val="center"/>
        </w:tcPr>
        <w:p w14:paraId="406B7853" w14:textId="77777777"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Pr>
              <w:rFonts w:ascii="Times New Roman" w:hAnsi="Times New Roman" w:cs="Times New Roman"/>
              <w:noProof/>
            </w:rPr>
            <w:t>36</w:t>
          </w:r>
          <w:r>
            <w:rPr>
              <w:rFonts w:ascii="Times New Roman" w:hAnsi="Times New Roman" w:cs="Times New Roman"/>
            </w:rPr>
            <w:fldChar w:fldCharType="end"/>
          </w:r>
        </w:p>
      </w:tc>
    </w:tr>
    <w:tr w:rsidR="00827DDA" w14:paraId="54FB2F32" w14:textId="77777777" w:rsidTr="009A59C4">
      <w:trPr>
        <w:trHeight w:val="197"/>
      </w:trPr>
      <w:tc>
        <w:tcPr>
          <w:tcW w:w="3416" w:type="dxa"/>
          <w:tcBorders>
            <w:right w:val="single" w:sz="4" w:space="0" w:color="auto"/>
          </w:tcBorders>
          <w:vAlign w:val="center"/>
        </w:tcPr>
        <w:p w14:paraId="251562C5" w14:textId="77777777" w:rsidR="00827DDA" w:rsidRDefault="00827DDA" w:rsidP="00671C2F">
          <w:pPr>
            <w:pStyle w:val="Footer"/>
            <w:jc w:val="center"/>
          </w:pPr>
          <w:r w:rsidRPr="00671C2F">
            <w:t>Sterling, MA 01564</w:t>
          </w:r>
        </w:p>
      </w:tc>
      <w:tc>
        <w:tcPr>
          <w:tcW w:w="492" w:type="dxa"/>
          <w:vMerge/>
          <w:tcBorders>
            <w:top w:val="single" w:sz="4" w:space="0" w:color="auto"/>
            <w:left w:val="single" w:sz="4" w:space="0" w:color="auto"/>
            <w:bottom w:val="single" w:sz="4" w:space="0" w:color="auto"/>
            <w:right w:val="single" w:sz="4" w:space="0" w:color="auto"/>
          </w:tcBorders>
        </w:tcPr>
        <w:p w14:paraId="407AEFAA" w14:textId="77777777" w:rsidR="00827DDA" w:rsidRDefault="00827DDA">
          <w:pPr>
            <w:pStyle w:val="Footer"/>
          </w:pPr>
        </w:p>
      </w:tc>
      <w:tc>
        <w:tcPr>
          <w:tcW w:w="969" w:type="dxa"/>
          <w:vMerge/>
          <w:tcBorders>
            <w:top w:val="single" w:sz="4" w:space="0" w:color="auto"/>
            <w:left w:val="single" w:sz="4" w:space="0" w:color="auto"/>
            <w:bottom w:val="single" w:sz="4" w:space="0" w:color="auto"/>
            <w:right w:val="single" w:sz="4" w:space="0" w:color="auto"/>
          </w:tcBorders>
        </w:tcPr>
        <w:p w14:paraId="47492D44" w14:textId="77777777" w:rsidR="00827DDA" w:rsidRDefault="00827DDA">
          <w:pPr>
            <w:pStyle w:val="Footer"/>
          </w:pPr>
        </w:p>
      </w:tc>
      <w:tc>
        <w:tcPr>
          <w:tcW w:w="1906" w:type="dxa"/>
          <w:vMerge/>
          <w:tcBorders>
            <w:top w:val="single" w:sz="4" w:space="0" w:color="auto"/>
            <w:left w:val="single" w:sz="4" w:space="0" w:color="auto"/>
            <w:bottom w:val="single" w:sz="4" w:space="0" w:color="auto"/>
            <w:right w:val="single" w:sz="4" w:space="0" w:color="auto"/>
          </w:tcBorders>
        </w:tcPr>
        <w:p w14:paraId="5D5A61BE" w14:textId="77777777" w:rsidR="00827DDA" w:rsidRDefault="00827DDA">
          <w:pPr>
            <w:pStyle w:val="Footer"/>
          </w:pPr>
        </w:p>
      </w:tc>
      <w:tc>
        <w:tcPr>
          <w:tcW w:w="654" w:type="dxa"/>
          <w:vMerge/>
          <w:tcBorders>
            <w:top w:val="single" w:sz="4" w:space="0" w:color="auto"/>
            <w:left w:val="single" w:sz="4" w:space="0" w:color="auto"/>
            <w:bottom w:val="single" w:sz="4" w:space="0" w:color="auto"/>
            <w:right w:val="single" w:sz="4" w:space="0" w:color="auto"/>
          </w:tcBorders>
        </w:tcPr>
        <w:p w14:paraId="6F64A045" w14:textId="77777777" w:rsidR="00827DDA" w:rsidRDefault="00827DDA">
          <w:pPr>
            <w:pStyle w:val="Footer"/>
          </w:pPr>
        </w:p>
      </w:tc>
      <w:tc>
        <w:tcPr>
          <w:tcW w:w="1008" w:type="dxa"/>
          <w:vMerge/>
          <w:tcBorders>
            <w:top w:val="single" w:sz="4" w:space="0" w:color="auto"/>
            <w:left w:val="single" w:sz="4" w:space="0" w:color="auto"/>
            <w:bottom w:val="single" w:sz="4" w:space="0" w:color="auto"/>
            <w:right w:val="single" w:sz="4" w:space="0" w:color="auto"/>
          </w:tcBorders>
        </w:tcPr>
        <w:p w14:paraId="026566A4" w14:textId="77777777" w:rsidR="00827DDA" w:rsidRDefault="00827DDA">
          <w:pPr>
            <w:pStyle w:val="Footer"/>
          </w:pPr>
        </w:p>
      </w:tc>
      <w:tc>
        <w:tcPr>
          <w:tcW w:w="1644" w:type="dxa"/>
          <w:vMerge/>
          <w:tcBorders>
            <w:left w:val="single" w:sz="4" w:space="0" w:color="auto"/>
          </w:tcBorders>
        </w:tcPr>
        <w:p w14:paraId="071F4087" w14:textId="77777777" w:rsidR="00827DDA" w:rsidRDefault="00827DDA">
          <w:pPr>
            <w:pStyle w:val="Footer"/>
          </w:pPr>
        </w:p>
      </w:tc>
    </w:tr>
  </w:tbl>
  <w:p w14:paraId="434E6BD1" w14:textId="77777777" w:rsidR="00827DDA" w:rsidRDefault="00827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06A300" w14:textId="77777777" w:rsidR="00A76F30" w:rsidRDefault="00A76F30" w:rsidP="00671C2F">
      <w:pPr>
        <w:spacing w:line="240" w:lineRule="auto"/>
      </w:pPr>
      <w:r>
        <w:separator/>
      </w:r>
    </w:p>
  </w:footnote>
  <w:footnote w:type="continuationSeparator" w:id="0">
    <w:p w14:paraId="2DF16CEB" w14:textId="77777777" w:rsidR="00A76F30" w:rsidRDefault="00A76F30" w:rsidP="00671C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3BAA506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7C43E8"/>
    <w:multiLevelType w:val="hybridMultilevel"/>
    <w:tmpl w:val="A906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361B9"/>
    <w:multiLevelType w:val="multilevel"/>
    <w:tmpl w:val="487E9FB8"/>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2880" w:hanging="720"/>
      </w:pPr>
      <w:rPr>
        <w:rFonts w:hint="default"/>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tabs>
          <w:tab w:val="num" w:pos="4320"/>
        </w:tabs>
        <w:ind w:left="5040" w:hanging="720"/>
      </w:pPr>
      <w:rPr>
        <w:rFonts w:hint="default"/>
      </w:rPr>
    </w:lvl>
    <w:lvl w:ilvl="7">
      <w:start w:val="1"/>
      <w:numFmt w:val="decimal"/>
      <w:pStyle w:val="Heading8"/>
      <w:lvlText w:val="%1.%2.%3.%4.%5.%6.%7.%8"/>
      <w:lvlJc w:val="left"/>
      <w:pPr>
        <w:tabs>
          <w:tab w:val="num" w:pos="5040"/>
        </w:tabs>
        <w:ind w:left="5760" w:hanging="720"/>
      </w:pPr>
      <w:rPr>
        <w:rFonts w:hint="default"/>
      </w:rPr>
    </w:lvl>
    <w:lvl w:ilvl="8">
      <w:start w:val="1"/>
      <w:numFmt w:val="decimal"/>
      <w:pStyle w:val="Heading9"/>
      <w:lvlText w:val="%1.%2.%3.%4.%5.%6.%7.%8.%9"/>
      <w:lvlJc w:val="left"/>
      <w:pPr>
        <w:ind w:left="7200" w:hanging="720"/>
      </w:pPr>
      <w:rPr>
        <w:rFonts w:hint="default"/>
      </w:rPr>
    </w:lvl>
  </w:abstractNum>
  <w:abstractNum w:abstractNumId="3" w15:restartNumberingAfterBreak="0">
    <w:nsid w:val="21016E06"/>
    <w:multiLevelType w:val="hybridMultilevel"/>
    <w:tmpl w:val="71AAEB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1AA26B5"/>
    <w:multiLevelType w:val="hybridMultilevel"/>
    <w:tmpl w:val="0F4A09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D0377BE"/>
    <w:multiLevelType w:val="hybridMultilevel"/>
    <w:tmpl w:val="0F72D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95FDA"/>
    <w:multiLevelType w:val="hybridMultilevel"/>
    <w:tmpl w:val="F39430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7210A62"/>
    <w:multiLevelType w:val="hybridMultilevel"/>
    <w:tmpl w:val="1BFCED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DF03B7C"/>
    <w:multiLevelType w:val="hybridMultilevel"/>
    <w:tmpl w:val="86B2E44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51BE2316"/>
    <w:multiLevelType w:val="hybridMultilevel"/>
    <w:tmpl w:val="8A1A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1117F4"/>
    <w:multiLevelType w:val="hybridMultilevel"/>
    <w:tmpl w:val="6F5226B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67F2539"/>
    <w:multiLevelType w:val="hybridMultilevel"/>
    <w:tmpl w:val="5A304D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0"/>
  </w:num>
  <w:num w:numId="3">
    <w:abstractNumId w:val="9"/>
  </w:num>
  <w:num w:numId="4">
    <w:abstractNumId w:val="3"/>
  </w:num>
  <w:num w:numId="5">
    <w:abstractNumId w:val="7"/>
  </w:num>
  <w:num w:numId="6">
    <w:abstractNumId w:val="4"/>
  </w:num>
  <w:num w:numId="7">
    <w:abstractNumId w:val="8"/>
  </w:num>
  <w:num w:numId="8">
    <w:abstractNumId w:val="10"/>
  </w:num>
  <w:num w:numId="9">
    <w:abstractNumId w:val="11"/>
  </w:num>
  <w:num w:numId="10">
    <w:abstractNumId w:val="6"/>
  </w:num>
  <w:num w:numId="11">
    <w:abstractNumId w:val="1"/>
  </w:num>
  <w:num w:numId="12">
    <w:abstractNumId w:val="5"/>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2"/>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AAA"/>
    <w:rsid w:val="0001091C"/>
    <w:rsid w:val="00013088"/>
    <w:rsid w:val="0001310A"/>
    <w:rsid w:val="000161C2"/>
    <w:rsid w:val="0001632E"/>
    <w:rsid w:val="00017095"/>
    <w:rsid w:val="000202C0"/>
    <w:rsid w:val="000205F0"/>
    <w:rsid w:val="00020908"/>
    <w:rsid w:val="0002296C"/>
    <w:rsid w:val="00025523"/>
    <w:rsid w:val="00026223"/>
    <w:rsid w:val="00027D4E"/>
    <w:rsid w:val="00030627"/>
    <w:rsid w:val="00031175"/>
    <w:rsid w:val="00031608"/>
    <w:rsid w:val="000338F8"/>
    <w:rsid w:val="00041CF2"/>
    <w:rsid w:val="0004574D"/>
    <w:rsid w:val="00045A72"/>
    <w:rsid w:val="000466D8"/>
    <w:rsid w:val="000479B8"/>
    <w:rsid w:val="000506F6"/>
    <w:rsid w:val="00051397"/>
    <w:rsid w:val="000523AC"/>
    <w:rsid w:val="00053DA3"/>
    <w:rsid w:val="00055F5D"/>
    <w:rsid w:val="000609F6"/>
    <w:rsid w:val="00062E99"/>
    <w:rsid w:val="00070F04"/>
    <w:rsid w:val="000719AC"/>
    <w:rsid w:val="000731BB"/>
    <w:rsid w:val="00084618"/>
    <w:rsid w:val="00087B5C"/>
    <w:rsid w:val="00095A54"/>
    <w:rsid w:val="00097C9B"/>
    <w:rsid w:val="000A045C"/>
    <w:rsid w:val="000A180A"/>
    <w:rsid w:val="000A1DB2"/>
    <w:rsid w:val="000A2B35"/>
    <w:rsid w:val="000A68AF"/>
    <w:rsid w:val="000A7D61"/>
    <w:rsid w:val="000B1DA0"/>
    <w:rsid w:val="000B274C"/>
    <w:rsid w:val="000B4EDB"/>
    <w:rsid w:val="000C01B2"/>
    <w:rsid w:val="000C2337"/>
    <w:rsid w:val="000C2A3D"/>
    <w:rsid w:val="000C52DD"/>
    <w:rsid w:val="000C690B"/>
    <w:rsid w:val="000C7618"/>
    <w:rsid w:val="000D1DB5"/>
    <w:rsid w:val="000E1FE8"/>
    <w:rsid w:val="000E21B0"/>
    <w:rsid w:val="000E3A81"/>
    <w:rsid w:val="000E673B"/>
    <w:rsid w:val="000F0B6A"/>
    <w:rsid w:val="000F0F7F"/>
    <w:rsid w:val="000F1E3D"/>
    <w:rsid w:val="000F3291"/>
    <w:rsid w:val="000F3501"/>
    <w:rsid w:val="000F54A3"/>
    <w:rsid w:val="0010183D"/>
    <w:rsid w:val="00101B4E"/>
    <w:rsid w:val="00101F49"/>
    <w:rsid w:val="00105EAE"/>
    <w:rsid w:val="00106597"/>
    <w:rsid w:val="001128BA"/>
    <w:rsid w:val="001130DA"/>
    <w:rsid w:val="0011574F"/>
    <w:rsid w:val="0012086F"/>
    <w:rsid w:val="00120C10"/>
    <w:rsid w:val="00122139"/>
    <w:rsid w:val="001227E8"/>
    <w:rsid w:val="00125913"/>
    <w:rsid w:val="00125A0F"/>
    <w:rsid w:val="00127C5D"/>
    <w:rsid w:val="00131233"/>
    <w:rsid w:val="00134AAC"/>
    <w:rsid w:val="001370E1"/>
    <w:rsid w:val="00141675"/>
    <w:rsid w:val="00144FE0"/>
    <w:rsid w:val="00146A95"/>
    <w:rsid w:val="001513B0"/>
    <w:rsid w:val="00157B5D"/>
    <w:rsid w:val="001611D1"/>
    <w:rsid w:val="0016348E"/>
    <w:rsid w:val="00171E52"/>
    <w:rsid w:val="00172543"/>
    <w:rsid w:val="00173A21"/>
    <w:rsid w:val="001750EF"/>
    <w:rsid w:val="00177076"/>
    <w:rsid w:val="00177601"/>
    <w:rsid w:val="00180D1D"/>
    <w:rsid w:val="00182D4A"/>
    <w:rsid w:val="00183261"/>
    <w:rsid w:val="00184220"/>
    <w:rsid w:val="0019000B"/>
    <w:rsid w:val="001904F3"/>
    <w:rsid w:val="00192023"/>
    <w:rsid w:val="001929F2"/>
    <w:rsid w:val="001A0400"/>
    <w:rsid w:val="001A28CC"/>
    <w:rsid w:val="001A5497"/>
    <w:rsid w:val="001A7EBF"/>
    <w:rsid w:val="001B2112"/>
    <w:rsid w:val="001B42C9"/>
    <w:rsid w:val="001B6284"/>
    <w:rsid w:val="001B7DC7"/>
    <w:rsid w:val="001C2F53"/>
    <w:rsid w:val="001C2FEB"/>
    <w:rsid w:val="001C56CB"/>
    <w:rsid w:val="001C73B3"/>
    <w:rsid w:val="001D072B"/>
    <w:rsid w:val="001D55B2"/>
    <w:rsid w:val="001D603C"/>
    <w:rsid w:val="001E088C"/>
    <w:rsid w:val="001E248E"/>
    <w:rsid w:val="001E442B"/>
    <w:rsid w:val="001E4913"/>
    <w:rsid w:val="001E4DE7"/>
    <w:rsid w:val="001E517F"/>
    <w:rsid w:val="001E51AA"/>
    <w:rsid w:val="001E5D9A"/>
    <w:rsid w:val="001E5F97"/>
    <w:rsid w:val="001E7559"/>
    <w:rsid w:val="0020038F"/>
    <w:rsid w:val="002013D0"/>
    <w:rsid w:val="00202640"/>
    <w:rsid w:val="00202B43"/>
    <w:rsid w:val="00205B90"/>
    <w:rsid w:val="002111B4"/>
    <w:rsid w:val="00211A40"/>
    <w:rsid w:val="002167FB"/>
    <w:rsid w:val="00217645"/>
    <w:rsid w:val="00220FF4"/>
    <w:rsid w:val="002252DD"/>
    <w:rsid w:val="00227437"/>
    <w:rsid w:val="00237370"/>
    <w:rsid w:val="00237765"/>
    <w:rsid w:val="0023780B"/>
    <w:rsid w:val="00242B40"/>
    <w:rsid w:val="00243EFD"/>
    <w:rsid w:val="00246118"/>
    <w:rsid w:val="00246700"/>
    <w:rsid w:val="00247693"/>
    <w:rsid w:val="0025036E"/>
    <w:rsid w:val="0025121B"/>
    <w:rsid w:val="002514AA"/>
    <w:rsid w:val="00252134"/>
    <w:rsid w:val="00256B38"/>
    <w:rsid w:val="002570FC"/>
    <w:rsid w:val="00266BC1"/>
    <w:rsid w:val="0026767F"/>
    <w:rsid w:val="0027022E"/>
    <w:rsid w:val="00271052"/>
    <w:rsid w:val="00271334"/>
    <w:rsid w:val="0027569B"/>
    <w:rsid w:val="00275C59"/>
    <w:rsid w:val="00282E37"/>
    <w:rsid w:val="00292F27"/>
    <w:rsid w:val="0029480A"/>
    <w:rsid w:val="00294972"/>
    <w:rsid w:val="002954F5"/>
    <w:rsid w:val="00297CB5"/>
    <w:rsid w:val="002A03DB"/>
    <w:rsid w:val="002A372C"/>
    <w:rsid w:val="002A42E0"/>
    <w:rsid w:val="002A6431"/>
    <w:rsid w:val="002B136B"/>
    <w:rsid w:val="002B3B5B"/>
    <w:rsid w:val="002B688E"/>
    <w:rsid w:val="002C07BF"/>
    <w:rsid w:val="002C0B01"/>
    <w:rsid w:val="002C1EBF"/>
    <w:rsid w:val="002C2D4F"/>
    <w:rsid w:val="002C6BBA"/>
    <w:rsid w:val="002D2E1D"/>
    <w:rsid w:val="002D3F51"/>
    <w:rsid w:val="002E12ED"/>
    <w:rsid w:val="002E2D9B"/>
    <w:rsid w:val="002E2FB9"/>
    <w:rsid w:val="002E31B7"/>
    <w:rsid w:val="002E4F72"/>
    <w:rsid w:val="002E5EBB"/>
    <w:rsid w:val="002F21AC"/>
    <w:rsid w:val="002F4E2C"/>
    <w:rsid w:val="002F652A"/>
    <w:rsid w:val="002F78A3"/>
    <w:rsid w:val="00300FE0"/>
    <w:rsid w:val="00304A31"/>
    <w:rsid w:val="00305C25"/>
    <w:rsid w:val="003100BD"/>
    <w:rsid w:val="003140DC"/>
    <w:rsid w:val="0031766B"/>
    <w:rsid w:val="003176D0"/>
    <w:rsid w:val="003235DB"/>
    <w:rsid w:val="00332E98"/>
    <w:rsid w:val="0034271C"/>
    <w:rsid w:val="00343FDE"/>
    <w:rsid w:val="00345D41"/>
    <w:rsid w:val="00351AC5"/>
    <w:rsid w:val="00354241"/>
    <w:rsid w:val="00354B17"/>
    <w:rsid w:val="0036400C"/>
    <w:rsid w:val="00364719"/>
    <w:rsid w:val="00365804"/>
    <w:rsid w:val="0037027D"/>
    <w:rsid w:val="00371B40"/>
    <w:rsid w:val="00373AF8"/>
    <w:rsid w:val="00376BBF"/>
    <w:rsid w:val="00381DC0"/>
    <w:rsid w:val="0039157D"/>
    <w:rsid w:val="00392084"/>
    <w:rsid w:val="00392DFC"/>
    <w:rsid w:val="00395ABE"/>
    <w:rsid w:val="003A0AEB"/>
    <w:rsid w:val="003A719B"/>
    <w:rsid w:val="003B0844"/>
    <w:rsid w:val="003B2335"/>
    <w:rsid w:val="003B4937"/>
    <w:rsid w:val="003B5358"/>
    <w:rsid w:val="003B5BDE"/>
    <w:rsid w:val="003C15A3"/>
    <w:rsid w:val="003C29F8"/>
    <w:rsid w:val="003C33B9"/>
    <w:rsid w:val="003C449E"/>
    <w:rsid w:val="003C55C4"/>
    <w:rsid w:val="003C6190"/>
    <w:rsid w:val="003C76AE"/>
    <w:rsid w:val="003D5C8F"/>
    <w:rsid w:val="003E5F3C"/>
    <w:rsid w:val="003F0C93"/>
    <w:rsid w:val="003F2E01"/>
    <w:rsid w:val="00401EE1"/>
    <w:rsid w:val="00402D42"/>
    <w:rsid w:val="0040504F"/>
    <w:rsid w:val="004102D5"/>
    <w:rsid w:val="0041038F"/>
    <w:rsid w:val="0041055E"/>
    <w:rsid w:val="004125C0"/>
    <w:rsid w:val="00416617"/>
    <w:rsid w:val="004176BA"/>
    <w:rsid w:val="004219F3"/>
    <w:rsid w:val="00421BC6"/>
    <w:rsid w:val="004370AB"/>
    <w:rsid w:val="004400C1"/>
    <w:rsid w:val="00440375"/>
    <w:rsid w:val="00445A47"/>
    <w:rsid w:val="00446376"/>
    <w:rsid w:val="004463BC"/>
    <w:rsid w:val="00446F63"/>
    <w:rsid w:val="00451EEE"/>
    <w:rsid w:val="00453ED8"/>
    <w:rsid w:val="004558B1"/>
    <w:rsid w:val="00456123"/>
    <w:rsid w:val="00456900"/>
    <w:rsid w:val="004600E7"/>
    <w:rsid w:val="0046164C"/>
    <w:rsid w:val="00461A51"/>
    <w:rsid w:val="00462B15"/>
    <w:rsid w:val="00467D9A"/>
    <w:rsid w:val="00471260"/>
    <w:rsid w:val="0047404F"/>
    <w:rsid w:val="00474B5B"/>
    <w:rsid w:val="00483B05"/>
    <w:rsid w:val="00486726"/>
    <w:rsid w:val="00490B1D"/>
    <w:rsid w:val="00491BC0"/>
    <w:rsid w:val="00493893"/>
    <w:rsid w:val="00495703"/>
    <w:rsid w:val="0049678F"/>
    <w:rsid w:val="00496F12"/>
    <w:rsid w:val="0049741A"/>
    <w:rsid w:val="00497563"/>
    <w:rsid w:val="004A4A67"/>
    <w:rsid w:val="004A5B2A"/>
    <w:rsid w:val="004B7F41"/>
    <w:rsid w:val="004C260C"/>
    <w:rsid w:val="004C2AAE"/>
    <w:rsid w:val="004C3AE4"/>
    <w:rsid w:val="004C4956"/>
    <w:rsid w:val="004C552B"/>
    <w:rsid w:val="004C7514"/>
    <w:rsid w:val="004D38FF"/>
    <w:rsid w:val="004D55D2"/>
    <w:rsid w:val="004D57D6"/>
    <w:rsid w:val="004E2712"/>
    <w:rsid w:val="004E4B79"/>
    <w:rsid w:val="004E6692"/>
    <w:rsid w:val="004F0ED9"/>
    <w:rsid w:val="004F4AC2"/>
    <w:rsid w:val="004F5137"/>
    <w:rsid w:val="004F690C"/>
    <w:rsid w:val="004F7F38"/>
    <w:rsid w:val="00503194"/>
    <w:rsid w:val="005031BB"/>
    <w:rsid w:val="00503466"/>
    <w:rsid w:val="005034D1"/>
    <w:rsid w:val="005040D9"/>
    <w:rsid w:val="0050724A"/>
    <w:rsid w:val="005101E3"/>
    <w:rsid w:val="0051341B"/>
    <w:rsid w:val="005200FC"/>
    <w:rsid w:val="00522F34"/>
    <w:rsid w:val="00523875"/>
    <w:rsid w:val="0052678E"/>
    <w:rsid w:val="005275B2"/>
    <w:rsid w:val="00530EF0"/>
    <w:rsid w:val="0053212C"/>
    <w:rsid w:val="005349DB"/>
    <w:rsid w:val="00534AD8"/>
    <w:rsid w:val="0053697C"/>
    <w:rsid w:val="00541A27"/>
    <w:rsid w:val="00543546"/>
    <w:rsid w:val="00543895"/>
    <w:rsid w:val="00544949"/>
    <w:rsid w:val="00545BEB"/>
    <w:rsid w:val="005464D6"/>
    <w:rsid w:val="005536A7"/>
    <w:rsid w:val="00553999"/>
    <w:rsid w:val="005555BE"/>
    <w:rsid w:val="00556AE9"/>
    <w:rsid w:val="00557752"/>
    <w:rsid w:val="00561BF4"/>
    <w:rsid w:val="00561DF9"/>
    <w:rsid w:val="00563183"/>
    <w:rsid w:val="005638AA"/>
    <w:rsid w:val="0056467B"/>
    <w:rsid w:val="00566C44"/>
    <w:rsid w:val="00573DB9"/>
    <w:rsid w:val="005813DC"/>
    <w:rsid w:val="00581FFE"/>
    <w:rsid w:val="005841C7"/>
    <w:rsid w:val="00584CBA"/>
    <w:rsid w:val="00591F9A"/>
    <w:rsid w:val="00593C3A"/>
    <w:rsid w:val="005940C0"/>
    <w:rsid w:val="0059665A"/>
    <w:rsid w:val="005976F9"/>
    <w:rsid w:val="005A1564"/>
    <w:rsid w:val="005A51F9"/>
    <w:rsid w:val="005A572F"/>
    <w:rsid w:val="005A5CA1"/>
    <w:rsid w:val="005A7FC3"/>
    <w:rsid w:val="005B18E1"/>
    <w:rsid w:val="005B3D47"/>
    <w:rsid w:val="005B5A25"/>
    <w:rsid w:val="005B5CA5"/>
    <w:rsid w:val="005C0F15"/>
    <w:rsid w:val="005C1FB9"/>
    <w:rsid w:val="005C40C0"/>
    <w:rsid w:val="005C41D1"/>
    <w:rsid w:val="005C4DC7"/>
    <w:rsid w:val="005D1B5C"/>
    <w:rsid w:val="005D4147"/>
    <w:rsid w:val="005E087A"/>
    <w:rsid w:val="005E1A66"/>
    <w:rsid w:val="005E58CF"/>
    <w:rsid w:val="005E604D"/>
    <w:rsid w:val="005E61A1"/>
    <w:rsid w:val="005F0035"/>
    <w:rsid w:val="00612149"/>
    <w:rsid w:val="00614234"/>
    <w:rsid w:val="0061741D"/>
    <w:rsid w:val="006178F0"/>
    <w:rsid w:val="006229BB"/>
    <w:rsid w:val="00622F73"/>
    <w:rsid w:val="00623442"/>
    <w:rsid w:val="006239D7"/>
    <w:rsid w:val="00626019"/>
    <w:rsid w:val="006261C9"/>
    <w:rsid w:val="00626280"/>
    <w:rsid w:val="00632F12"/>
    <w:rsid w:val="006419D2"/>
    <w:rsid w:val="006530B1"/>
    <w:rsid w:val="00654124"/>
    <w:rsid w:val="006573A8"/>
    <w:rsid w:val="006625EF"/>
    <w:rsid w:val="00665447"/>
    <w:rsid w:val="00665AA4"/>
    <w:rsid w:val="00671C2F"/>
    <w:rsid w:val="0067264D"/>
    <w:rsid w:val="006761F8"/>
    <w:rsid w:val="00686493"/>
    <w:rsid w:val="0069799C"/>
    <w:rsid w:val="006A2719"/>
    <w:rsid w:val="006A5352"/>
    <w:rsid w:val="006B09A3"/>
    <w:rsid w:val="006B2BBD"/>
    <w:rsid w:val="006B2D99"/>
    <w:rsid w:val="006B5305"/>
    <w:rsid w:val="006B6053"/>
    <w:rsid w:val="006B6DA5"/>
    <w:rsid w:val="006C2A1D"/>
    <w:rsid w:val="006C598C"/>
    <w:rsid w:val="006C5A2A"/>
    <w:rsid w:val="006C64F9"/>
    <w:rsid w:val="006C6C25"/>
    <w:rsid w:val="006D0D89"/>
    <w:rsid w:val="006D121B"/>
    <w:rsid w:val="006D283F"/>
    <w:rsid w:val="006D3A0A"/>
    <w:rsid w:val="006D568D"/>
    <w:rsid w:val="006D6FC4"/>
    <w:rsid w:val="006E0345"/>
    <w:rsid w:val="006E2BC2"/>
    <w:rsid w:val="006E3E9F"/>
    <w:rsid w:val="006E43AF"/>
    <w:rsid w:val="006E443F"/>
    <w:rsid w:val="006E6936"/>
    <w:rsid w:val="006E7E7F"/>
    <w:rsid w:val="006F1B9A"/>
    <w:rsid w:val="006F3E46"/>
    <w:rsid w:val="00700383"/>
    <w:rsid w:val="00702430"/>
    <w:rsid w:val="00707375"/>
    <w:rsid w:val="00715D0B"/>
    <w:rsid w:val="007167D1"/>
    <w:rsid w:val="00717414"/>
    <w:rsid w:val="0072016E"/>
    <w:rsid w:val="00721531"/>
    <w:rsid w:val="00722DB0"/>
    <w:rsid w:val="00723D12"/>
    <w:rsid w:val="007255B9"/>
    <w:rsid w:val="00726878"/>
    <w:rsid w:val="00730F66"/>
    <w:rsid w:val="00737D29"/>
    <w:rsid w:val="00741A51"/>
    <w:rsid w:val="00743E67"/>
    <w:rsid w:val="00743ED8"/>
    <w:rsid w:val="00744D8F"/>
    <w:rsid w:val="007467FA"/>
    <w:rsid w:val="007474F8"/>
    <w:rsid w:val="007515EA"/>
    <w:rsid w:val="00751E93"/>
    <w:rsid w:val="00751EF0"/>
    <w:rsid w:val="00753219"/>
    <w:rsid w:val="0075516E"/>
    <w:rsid w:val="00760B3D"/>
    <w:rsid w:val="00762670"/>
    <w:rsid w:val="0076485E"/>
    <w:rsid w:val="00764887"/>
    <w:rsid w:val="00764A72"/>
    <w:rsid w:val="00772ECD"/>
    <w:rsid w:val="0078068F"/>
    <w:rsid w:val="00782564"/>
    <w:rsid w:val="00785440"/>
    <w:rsid w:val="007874D9"/>
    <w:rsid w:val="007938E7"/>
    <w:rsid w:val="007A2768"/>
    <w:rsid w:val="007B58B9"/>
    <w:rsid w:val="007B58C0"/>
    <w:rsid w:val="007B5F8C"/>
    <w:rsid w:val="007B6FAA"/>
    <w:rsid w:val="007C18DC"/>
    <w:rsid w:val="007C7174"/>
    <w:rsid w:val="007D1401"/>
    <w:rsid w:val="007D4AD0"/>
    <w:rsid w:val="007D7E97"/>
    <w:rsid w:val="007E027D"/>
    <w:rsid w:val="007F2241"/>
    <w:rsid w:val="007F400A"/>
    <w:rsid w:val="007F476F"/>
    <w:rsid w:val="007F6A19"/>
    <w:rsid w:val="00802312"/>
    <w:rsid w:val="00804B2D"/>
    <w:rsid w:val="00805EF4"/>
    <w:rsid w:val="00807D90"/>
    <w:rsid w:val="0082250C"/>
    <w:rsid w:val="00827DDA"/>
    <w:rsid w:val="00830792"/>
    <w:rsid w:val="00832D1D"/>
    <w:rsid w:val="00833D5A"/>
    <w:rsid w:val="008369EC"/>
    <w:rsid w:val="00842142"/>
    <w:rsid w:val="00853E33"/>
    <w:rsid w:val="00854FD6"/>
    <w:rsid w:val="00856128"/>
    <w:rsid w:val="008641B8"/>
    <w:rsid w:val="008679EA"/>
    <w:rsid w:val="00867C7A"/>
    <w:rsid w:val="00873F62"/>
    <w:rsid w:val="00883B0F"/>
    <w:rsid w:val="00885CAA"/>
    <w:rsid w:val="00893370"/>
    <w:rsid w:val="00896BE5"/>
    <w:rsid w:val="008A2A7C"/>
    <w:rsid w:val="008A2C24"/>
    <w:rsid w:val="008A3AAA"/>
    <w:rsid w:val="008A42C6"/>
    <w:rsid w:val="008A4761"/>
    <w:rsid w:val="008B2BA8"/>
    <w:rsid w:val="008B469E"/>
    <w:rsid w:val="008B49F2"/>
    <w:rsid w:val="008B55E3"/>
    <w:rsid w:val="008B5AE9"/>
    <w:rsid w:val="008B71BF"/>
    <w:rsid w:val="008C01C9"/>
    <w:rsid w:val="008C01D6"/>
    <w:rsid w:val="008C3E01"/>
    <w:rsid w:val="008C4CC6"/>
    <w:rsid w:val="008C6670"/>
    <w:rsid w:val="008E079A"/>
    <w:rsid w:val="008E2013"/>
    <w:rsid w:val="008E5869"/>
    <w:rsid w:val="008E693C"/>
    <w:rsid w:val="008E795D"/>
    <w:rsid w:val="008F13BB"/>
    <w:rsid w:val="008F1888"/>
    <w:rsid w:val="008F2894"/>
    <w:rsid w:val="008F7D7A"/>
    <w:rsid w:val="00902D71"/>
    <w:rsid w:val="00910E65"/>
    <w:rsid w:val="00911D9A"/>
    <w:rsid w:val="00912086"/>
    <w:rsid w:val="00913141"/>
    <w:rsid w:val="00914223"/>
    <w:rsid w:val="00925266"/>
    <w:rsid w:val="00925D7E"/>
    <w:rsid w:val="009261DB"/>
    <w:rsid w:val="00927139"/>
    <w:rsid w:val="009307E0"/>
    <w:rsid w:val="00931EFA"/>
    <w:rsid w:val="00932E8D"/>
    <w:rsid w:val="00935663"/>
    <w:rsid w:val="0093600E"/>
    <w:rsid w:val="00942CA4"/>
    <w:rsid w:val="0094453B"/>
    <w:rsid w:val="00946FCC"/>
    <w:rsid w:val="009501C0"/>
    <w:rsid w:val="00953B0A"/>
    <w:rsid w:val="00956DA4"/>
    <w:rsid w:val="0095703C"/>
    <w:rsid w:val="00965640"/>
    <w:rsid w:val="00967529"/>
    <w:rsid w:val="00970D76"/>
    <w:rsid w:val="0097691E"/>
    <w:rsid w:val="0098090D"/>
    <w:rsid w:val="009827D3"/>
    <w:rsid w:val="00983D02"/>
    <w:rsid w:val="00990B1E"/>
    <w:rsid w:val="00990C83"/>
    <w:rsid w:val="009955DF"/>
    <w:rsid w:val="009957B2"/>
    <w:rsid w:val="00995CEE"/>
    <w:rsid w:val="00997DBB"/>
    <w:rsid w:val="009A0F72"/>
    <w:rsid w:val="009A3D8B"/>
    <w:rsid w:val="009A59C4"/>
    <w:rsid w:val="009B15B8"/>
    <w:rsid w:val="009B2C40"/>
    <w:rsid w:val="009B3E01"/>
    <w:rsid w:val="009B6FCA"/>
    <w:rsid w:val="009C1291"/>
    <w:rsid w:val="009C18A9"/>
    <w:rsid w:val="009C1E19"/>
    <w:rsid w:val="009C456C"/>
    <w:rsid w:val="009C75F1"/>
    <w:rsid w:val="009D270B"/>
    <w:rsid w:val="009D3D94"/>
    <w:rsid w:val="009D4585"/>
    <w:rsid w:val="009D5CEF"/>
    <w:rsid w:val="009D6299"/>
    <w:rsid w:val="009D6CAB"/>
    <w:rsid w:val="009E1E01"/>
    <w:rsid w:val="009E48FA"/>
    <w:rsid w:val="009E63BF"/>
    <w:rsid w:val="009E6D7E"/>
    <w:rsid w:val="009E77D9"/>
    <w:rsid w:val="009E7B60"/>
    <w:rsid w:val="009E7F0D"/>
    <w:rsid w:val="009F145A"/>
    <w:rsid w:val="009F14DA"/>
    <w:rsid w:val="009F29BC"/>
    <w:rsid w:val="009F777E"/>
    <w:rsid w:val="00A00CBD"/>
    <w:rsid w:val="00A011B6"/>
    <w:rsid w:val="00A0543C"/>
    <w:rsid w:val="00A06592"/>
    <w:rsid w:val="00A0680D"/>
    <w:rsid w:val="00A07183"/>
    <w:rsid w:val="00A10AA4"/>
    <w:rsid w:val="00A169C8"/>
    <w:rsid w:val="00A16A0A"/>
    <w:rsid w:val="00A17FEF"/>
    <w:rsid w:val="00A275CB"/>
    <w:rsid w:val="00A3323B"/>
    <w:rsid w:val="00A423E4"/>
    <w:rsid w:val="00A4490A"/>
    <w:rsid w:val="00A46F5E"/>
    <w:rsid w:val="00A50305"/>
    <w:rsid w:val="00A50B47"/>
    <w:rsid w:val="00A521E4"/>
    <w:rsid w:val="00A530C9"/>
    <w:rsid w:val="00A5356D"/>
    <w:rsid w:val="00A65D3E"/>
    <w:rsid w:val="00A66955"/>
    <w:rsid w:val="00A67AAE"/>
    <w:rsid w:val="00A707E5"/>
    <w:rsid w:val="00A7119B"/>
    <w:rsid w:val="00A713C9"/>
    <w:rsid w:val="00A73F45"/>
    <w:rsid w:val="00A76F30"/>
    <w:rsid w:val="00A842D9"/>
    <w:rsid w:val="00A84AB9"/>
    <w:rsid w:val="00A85A6C"/>
    <w:rsid w:val="00A8694B"/>
    <w:rsid w:val="00A91737"/>
    <w:rsid w:val="00A921E7"/>
    <w:rsid w:val="00A93E40"/>
    <w:rsid w:val="00A96FFD"/>
    <w:rsid w:val="00A97D93"/>
    <w:rsid w:val="00AA1F3B"/>
    <w:rsid w:val="00AA7157"/>
    <w:rsid w:val="00AB1FD3"/>
    <w:rsid w:val="00AB2354"/>
    <w:rsid w:val="00AB4FBA"/>
    <w:rsid w:val="00AC0B42"/>
    <w:rsid w:val="00AC13F5"/>
    <w:rsid w:val="00AC6A38"/>
    <w:rsid w:val="00AC751D"/>
    <w:rsid w:val="00AD5B88"/>
    <w:rsid w:val="00AD61E2"/>
    <w:rsid w:val="00AE0E1D"/>
    <w:rsid w:val="00AE1608"/>
    <w:rsid w:val="00AE66E3"/>
    <w:rsid w:val="00AE7FD1"/>
    <w:rsid w:val="00AF318B"/>
    <w:rsid w:val="00AF3A43"/>
    <w:rsid w:val="00B00FC3"/>
    <w:rsid w:val="00B06B88"/>
    <w:rsid w:val="00B129CD"/>
    <w:rsid w:val="00B14104"/>
    <w:rsid w:val="00B35C81"/>
    <w:rsid w:val="00B36E64"/>
    <w:rsid w:val="00B40072"/>
    <w:rsid w:val="00B43563"/>
    <w:rsid w:val="00B54CB5"/>
    <w:rsid w:val="00B55BF0"/>
    <w:rsid w:val="00B61509"/>
    <w:rsid w:val="00B67284"/>
    <w:rsid w:val="00B67BC4"/>
    <w:rsid w:val="00B730D4"/>
    <w:rsid w:val="00B825AE"/>
    <w:rsid w:val="00B825B6"/>
    <w:rsid w:val="00B8275A"/>
    <w:rsid w:val="00B8387C"/>
    <w:rsid w:val="00B86307"/>
    <w:rsid w:val="00B92E54"/>
    <w:rsid w:val="00B935E7"/>
    <w:rsid w:val="00B962A8"/>
    <w:rsid w:val="00B96343"/>
    <w:rsid w:val="00B972E1"/>
    <w:rsid w:val="00B97D15"/>
    <w:rsid w:val="00BA65F3"/>
    <w:rsid w:val="00BB02E3"/>
    <w:rsid w:val="00BB05F4"/>
    <w:rsid w:val="00BB07A7"/>
    <w:rsid w:val="00BB2259"/>
    <w:rsid w:val="00BB34A2"/>
    <w:rsid w:val="00BB67E3"/>
    <w:rsid w:val="00BC4019"/>
    <w:rsid w:val="00BC55FC"/>
    <w:rsid w:val="00BC61A2"/>
    <w:rsid w:val="00BC61B5"/>
    <w:rsid w:val="00BD0AC4"/>
    <w:rsid w:val="00BD65B2"/>
    <w:rsid w:val="00BE39B2"/>
    <w:rsid w:val="00BE3A82"/>
    <w:rsid w:val="00BE49C3"/>
    <w:rsid w:val="00BF00B9"/>
    <w:rsid w:val="00BF04F0"/>
    <w:rsid w:val="00BF1992"/>
    <w:rsid w:val="00BF2E8E"/>
    <w:rsid w:val="00BF4B84"/>
    <w:rsid w:val="00BF4BC8"/>
    <w:rsid w:val="00BF53DD"/>
    <w:rsid w:val="00C0407E"/>
    <w:rsid w:val="00C04128"/>
    <w:rsid w:val="00C04735"/>
    <w:rsid w:val="00C0766C"/>
    <w:rsid w:val="00C100AF"/>
    <w:rsid w:val="00C115D7"/>
    <w:rsid w:val="00C134BF"/>
    <w:rsid w:val="00C139E9"/>
    <w:rsid w:val="00C13CCE"/>
    <w:rsid w:val="00C13E17"/>
    <w:rsid w:val="00C14369"/>
    <w:rsid w:val="00C1517D"/>
    <w:rsid w:val="00C23CF3"/>
    <w:rsid w:val="00C24B7F"/>
    <w:rsid w:val="00C34C45"/>
    <w:rsid w:val="00C34F89"/>
    <w:rsid w:val="00C374F1"/>
    <w:rsid w:val="00C4003C"/>
    <w:rsid w:val="00C41402"/>
    <w:rsid w:val="00C41A1F"/>
    <w:rsid w:val="00C4318C"/>
    <w:rsid w:val="00C436AD"/>
    <w:rsid w:val="00C50686"/>
    <w:rsid w:val="00C507BA"/>
    <w:rsid w:val="00C508B8"/>
    <w:rsid w:val="00C50D61"/>
    <w:rsid w:val="00C5452E"/>
    <w:rsid w:val="00C572FD"/>
    <w:rsid w:val="00C577AF"/>
    <w:rsid w:val="00C60226"/>
    <w:rsid w:val="00C604C7"/>
    <w:rsid w:val="00C60EF5"/>
    <w:rsid w:val="00C66A87"/>
    <w:rsid w:val="00C670EE"/>
    <w:rsid w:val="00C67BF6"/>
    <w:rsid w:val="00C70193"/>
    <w:rsid w:val="00C70836"/>
    <w:rsid w:val="00C71390"/>
    <w:rsid w:val="00C73A52"/>
    <w:rsid w:val="00C73B15"/>
    <w:rsid w:val="00C73DFB"/>
    <w:rsid w:val="00C813DE"/>
    <w:rsid w:val="00C917BA"/>
    <w:rsid w:val="00C920F7"/>
    <w:rsid w:val="00CA4925"/>
    <w:rsid w:val="00CB2269"/>
    <w:rsid w:val="00CB487F"/>
    <w:rsid w:val="00CB4CE3"/>
    <w:rsid w:val="00CB61F1"/>
    <w:rsid w:val="00CB7C64"/>
    <w:rsid w:val="00CC2B2E"/>
    <w:rsid w:val="00CC30F2"/>
    <w:rsid w:val="00CC3675"/>
    <w:rsid w:val="00CC522E"/>
    <w:rsid w:val="00CC5DF6"/>
    <w:rsid w:val="00CC6112"/>
    <w:rsid w:val="00CC64BF"/>
    <w:rsid w:val="00CC69CD"/>
    <w:rsid w:val="00CC6B04"/>
    <w:rsid w:val="00CD0C5C"/>
    <w:rsid w:val="00CD6CA8"/>
    <w:rsid w:val="00CE0A69"/>
    <w:rsid w:val="00CE584C"/>
    <w:rsid w:val="00CE7191"/>
    <w:rsid w:val="00CF0001"/>
    <w:rsid w:val="00CF40B5"/>
    <w:rsid w:val="00CF5EE8"/>
    <w:rsid w:val="00D0338F"/>
    <w:rsid w:val="00D0342F"/>
    <w:rsid w:val="00D04F2B"/>
    <w:rsid w:val="00D126EE"/>
    <w:rsid w:val="00D13874"/>
    <w:rsid w:val="00D242C9"/>
    <w:rsid w:val="00D2515C"/>
    <w:rsid w:val="00D26733"/>
    <w:rsid w:val="00D27CB0"/>
    <w:rsid w:val="00D31083"/>
    <w:rsid w:val="00D31A07"/>
    <w:rsid w:val="00D3362F"/>
    <w:rsid w:val="00D36129"/>
    <w:rsid w:val="00D40361"/>
    <w:rsid w:val="00D41544"/>
    <w:rsid w:val="00D42880"/>
    <w:rsid w:val="00D44E61"/>
    <w:rsid w:val="00D4558E"/>
    <w:rsid w:val="00D477A0"/>
    <w:rsid w:val="00D478A4"/>
    <w:rsid w:val="00D501F3"/>
    <w:rsid w:val="00D513DF"/>
    <w:rsid w:val="00D51DF3"/>
    <w:rsid w:val="00D55DD9"/>
    <w:rsid w:val="00D55E32"/>
    <w:rsid w:val="00D56112"/>
    <w:rsid w:val="00D57FA5"/>
    <w:rsid w:val="00D60D2E"/>
    <w:rsid w:val="00D624DC"/>
    <w:rsid w:val="00D6324E"/>
    <w:rsid w:val="00D664BD"/>
    <w:rsid w:val="00D71DD9"/>
    <w:rsid w:val="00D725BB"/>
    <w:rsid w:val="00D806A8"/>
    <w:rsid w:val="00D82E0D"/>
    <w:rsid w:val="00D851AC"/>
    <w:rsid w:val="00D85CCF"/>
    <w:rsid w:val="00D86069"/>
    <w:rsid w:val="00D86E92"/>
    <w:rsid w:val="00D87C9F"/>
    <w:rsid w:val="00D91428"/>
    <w:rsid w:val="00D91A4E"/>
    <w:rsid w:val="00D920DA"/>
    <w:rsid w:val="00D92E58"/>
    <w:rsid w:val="00D92F42"/>
    <w:rsid w:val="00D935A7"/>
    <w:rsid w:val="00D94901"/>
    <w:rsid w:val="00D97BE0"/>
    <w:rsid w:val="00DA0CAC"/>
    <w:rsid w:val="00DB103D"/>
    <w:rsid w:val="00DB2BF8"/>
    <w:rsid w:val="00DB3CA4"/>
    <w:rsid w:val="00DB5428"/>
    <w:rsid w:val="00DB67FF"/>
    <w:rsid w:val="00DC2B27"/>
    <w:rsid w:val="00DC4CA3"/>
    <w:rsid w:val="00DD1171"/>
    <w:rsid w:val="00DD4C4C"/>
    <w:rsid w:val="00DD77C3"/>
    <w:rsid w:val="00DE08DC"/>
    <w:rsid w:val="00DE2BC7"/>
    <w:rsid w:val="00DE2F43"/>
    <w:rsid w:val="00DE3277"/>
    <w:rsid w:val="00DE60AE"/>
    <w:rsid w:val="00DE6324"/>
    <w:rsid w:val="00DE768D"/>
    <w:rsid w:val="00DE7D4E"/>
    <w:rsid w:val="00DF676D"/>
    <w:rsid w:val="00DF795B"/>
    <w:rsid w:val="00E018CC"/>
    <w:rsid w:val="00E13ECC"/>
    <w:rsid w:val="00E172AE"/>
    <w:rsid w:val="00E20E58"/>
    <w:rsid w:val="00E224B7"/>
    <w:rsid w:val="00E25185"/>
    <w:rsid w:val="00E25E03"/>
    <w:rsid w:val="00E265F1"/>
    <w:rsid w:val="00E311D4"/>
    <w:rsid w:val="00E33B0E"/>
    <w:rsid w:val="00E35F64"/>
    <w:rsid w:val="00E35FBD"/>
    <w:rsid w:val="00E376C1"/>
    <w:rsid w:val="00E43428"/>
    <w:rsid w:val="00E4556A"/>
    <w:rsid w:val="00E47C81"/>
    <w:rsid w:val="00E50047"/>
    <w:rsid w:val="00E5544D"/>
    <w:rsid w:val="00E56433"/>
    <w:rsid w:val="00E57379"/>
    <w:rsid w:val="00E61B93"/>
    <w:rsid w:val="00E6597A"/>
    <w:rsid w:val="00E65CAB"/>
    <w:rsid w:val="00E66FA8"/>
    <w:rsid w:val="00E71FF4"/>
    <w:rsid w:val="00E7432B"/>
    <w:rsid w:val="00E7649D"/>
    <w:rsid w:val="00E76E51"/>
    <w:rsid w:val="00E770A6"/>
    <w:rsid w:val="00E80514"/>
    <w:rsid w:val="00E80C94"/>
    <w:rsid w:val="00E81689"/>
    <w:rsid w:val="00E86B54"/>
    <w:rsid w:val="00E90B6B"/>
    <w:rsid w:val="00E910A1"/>
    <w:rsid w:val="00E91B98"/>
    <w:rsid w:val="00E9284C"/>
    <w:rsid w:val="00E93838"/>
    <w:rsid w:val="00E96535"/>
    <w:rsid w:val="00EA0A8D"/>
    <w:rsid w:val="00EA1EA8"/>
    <w:rsid w:val="00EA5587"/>
    <w:rsid w:val="00EB3613"/>
    <w:rsid w:val="00EB5325"/>
    <w:rsid w:val="00EB7AC9"/>
    <w:rsid w:val="00EC09B0"/>
    <w:rsid w:val="00EC1B22"/>
    <w:rsid w:val="00EC7788"/>
    <w:rsid w:val="00ED43CB"/>
    <w:rsid w:val="00EE3255"/>
    <w:rsid w:val="00EF2640"/>
    <w:rsid w:val="00EF3F14"/>
    <w:rsid w:val="00EF7244"/>
    <w:rsid w:val="00EF7FF1"/>
    <w:rsid w:val="00F0054F"/>
    <w:rsid w:val="00F00853"/>
    <w:rsid w:val="00F01A5B"/>
    <w:rsid w:val="00F06451"/>
    <w:rsid w:val="00F10B5C"/>
    <w:rsid w:val="00F24B4F"/>
    <w:rsid w:val="00F24F54"/>
    <w:rsid w:val="00F25806"/>
    <w:rsid w:val="00F25F68"/>
    <w:rsid w:val="00F27386"/>
    <w:rsid w:val="00F313AF"/>
    <w:rsid w:val="00F319FF"/>
    <w:rsid w:val="00F33623"/>
    <w:rsid w:val="00F4357E"/>
    <w:rsid w:val="00F47CBD"/>
    <w:rsid w:val="00F53702"/>
    <w:rsid w:val="00F54701"/>
    <w:rsid w:val="00F561CD"/>
    <w:rsid w:val="00F57632"/>
    <w:rsid w:val="00F5790C"/>
    <w:rsid w:val="00F616D2"/>
    <w:rsid w:val="00F656B0"/>
    <w:rsid w:val="00F6787E"/>
    <w:rsid w:val="00F74C9D"/>
    <w:rsid w:val="00F77A64"/>
    <w:rsid w:val="00F80012"/>
    <w:rsid w:val="00F807D8"/>
    <w:rsid w:val="00F827B5"/>
    <w:rsid w:val="00F85680"/>
    <w:rsid w:val="00F87D4A"/>
    <w:rsid w:val="00F917F5"/>
    <w:rsid w:val="00F92074"/>
    <w:rsid w:val="00F92DE3"/>
    <w:rsid w:val="00F9768F"/>
    <w:rsid w:val="00FA08F2"/>
    <w:rsid w:val="00FA0ABA"/>
    <w:rsid w:val="00FA1FF0"/>
    <w:rsid w:val="00FA29FA"/>
    <w:rsid w:val="00FA36DF"/>
    <w:rsid w:val="00FA5EA7"/>
    <w:rsid w:val="00FB173C"/>
    <w:rsid w:val="00FB3118"/>
    <w:rsid w:val="00FB4EA6"/>
    <w:rsid w:val="00FB79D0"/>
    <w:rsid w:val="00FB7EF4"/>
    <w:rsid w:val="00FC03F3"/>
    <w:rsid w:val="00FC1F22"/>
    <w:rsid w:val="00FC277A"/>
    <w:rsid w:val="00FC6842"/>
    <w:rsid w:val="00FD322B"/>
    <w:rsid w:val="00FD471C"/>
    <w:rsid w:val="00FD4DDA"/>
    <w:rsid w:val="00FD70B8"/>
    <w:rsid w:val="00FE081E"/>
    <w:rsid w:val="00FE72B5"/>
    <w:rsid w:val="00FF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C9BEF"/>
  <w15:docId w15:val="{47677B4C-E030-4A79-8E47-AC898B47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93C"/>
    <w:pPr>
      <w:spacing w:after="0"/>
    </w:pPr>
    <w:rPr>
      <w:sz w:val="20"/>
    </w:rPr>
  </w:style>
  <w:style w:type="paragraph" w:styleId="Heading1">
    <w:name w:val="heading 1"/>
    <w:basedOn w:val="Normal"/>
    <w:next w:val="Normal"/>
    <w:link w:val="Heading1Char"/>
    <w:autoRedefine/>
    <w:uiPriority w:val="9"/>
    <w:qFormat/>
    <w:rsid w:val="00DF676D"/>
    <w:pPr>
      <w:keepNext/>
      <w:keepLines/>
      <w:numPr>
        <w:numId w:val="1"/>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E265F1"/>
    <w:pPr>
      <w:keepNext/>
      <w:keepLines/>
      <w:numPr>
        <w:ilvl w:val="1"/>
        <w:numId w:val="1"/>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72543"/>
    <w:pPr>
      <w:numPr>
        <w:ilvl w:val="2"/>
        <w:numId w:val="1"/>
      </w:numPr>
      <w:tabs>
        <w:tab w:val="left" w:pos="990"/>
        <w:tab w:val="num" w:pos="1440"/>
      </w:tabs>
      <w:spacing w:before="240" w:after="240" w:line="24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743ED8"/>
    <w:pPr>
      <w:keepNext/>
      <w:keepLines/>
      <w:numPr>
        <w:ilvl w:val="3"/>
        <w:numId w:val="1"/>
      </w:numPr>
      <w:spacing w:before="40"/>
      <w:ind w:left="2304" w:hanging="864"/>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DF676D"/>
    <w:pPr>
      <w:numPr>
        <w:ilvl w:val="4"/>
        <w:numId w:val="1"/>
      </w:numPr>
      <w:spacing w:line="240" w:lineRule="auto"/>
      <w:ind w:left="3960" w:hanging="1080"/>
      <w:outlineLvl w:val="4"/>
    </w:pPr>
    <w:rPr>
      <w:b/>
    </w:rPr>
  </w:style>
  <w:style w:type="paragraph" w:styleId="Heading6">
    <w:name w:val="heading 6"/>
    <w:basedOn w:val="Normal"/>
    <w:next w:val="Normal"/>
    <w:link w:val="Heading6Char"/>
    <w:uiPriority w:val="9"/>
    <w:semiHidden/>
    <w:unhideWhenUsed/>
    <w:qFormat/>
    <w:rsid w:val="00BF04F0"/>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71C2F"/>
    <w:pPr>
      <w:tabs>
        <w:tab w:val="center" w:pos="4680"/>
        <w:tab w:val="right" w:pos="9360"/>
      </w:tabs>
      <w:spacing w:line="240" w:lineRule="auto"/>
    </w:pPr>
  </w:style>
  <w:style w:type="character" w:customStyle="1" w:styleId="HeaderChar">
    <w:name w:val="Header Char"/>
    <w:basedOn w:val="DefaultParagraphFont"/>
    <w:link w:val="Header"/>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E265F1"/>
    <w:rPr>
      <w:rFonts w:eastAsiaTheme="majorEastAsia" w:cstheme="majorBidi"/>
      <w:b/>
      <w:sz w:val="20"/>
      <w:szCs w:val="26"/>
    </w:rPr>
  </w:style>
  <w:style w:type="character" w:customStyle="1" w:styleId="Heading3Char">
    <w:name w:val="Heading 3 Char"/>
    <w:basedOn w:val="DefaultParagraphFont"/>
    <w:link w:val="Heading3"/>
    <w:uiPriority w:val="9"/>
    <w:rsid w:val="00172543"/>
    <w:rPr>
      <w:rFonts w:eastAsiaTheme="majorEastAsia" w:cstheme="majorBidi"/>
      <w:b/>
      <w:sz w:val="20"/>
      <w:szCs w:val="24"/>
    </w:rPr>
  </w:style>
  <w:style w:type="character" w:customStyle="1" w:styleId="Heading4Char">
    <w:name w:val="Heading 4 Char"/>
    <w:basedOn w:val="DefaultParagraphFont"/>
    <w:link w:val="Heading4"/>
    <w:uiPriority w:val="9"/>
    <w:rsid w:val="00743ED8"/>
    <w:rPr>
      <w:rFonts w:eastAsiaTheme="majorEastAsia" w:cstheme="majorBidi"/>
      <w:b/>
      <w:iCs/>
      <w:sz w:val="20"/>
    </w:rPr>
  </w:style>
  <w:style w:type="paragraph" w:customStyle="1" w:styleId="Normal2">
    <w:name w:val="Normal 2"/>
    <w:basedOn w:val="Normal"/>
    <w:link w:val="Normal2Char"/>
    <w:qFormat/>
    <w:rsid w:val="0046164C"/>
    <w:pPr>
      <w:spacing w:after="120" w:line="240" w:lineRule="auto"/>
      <w:ind w:left="1440"/>
    </w:p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46164C"/>
    <w:rPr>
      <w:sz w:val="20"/>
    </w:rPr>
  </w:style>
  <w:style w:type="character" w:customStyle="1" w:styleId="Heading5Char">
    <w:name w:val="Heading 5 Char"/>
    <w:basedOn w:val="DefaultParagraphFont"/>
    <w:link w:val="Heading5"/>
    <w:uiPriority w:val="9"/>
    <w:rsid w:val="00DF676D"/>
    <w:rPr>
      <w:b/>
      <w:sz w:val="20"/>
    </w:rPr>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qFormat/>
    <w:rsid w:val="0046164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46164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table" w:customStyle="1" w:styleId="GridTable2-Accent11">
    <w:name w:val="Grid Table 2 - Accent 11"/>
    <w:basedOn w:val="TableNormal"/>
    <w:uiPriority w:val="47"/>
    <w:rsid w:val="000161C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1">
    <w:name w:val="Grid Table 21"/>
    <w:basedOn w:val="TableNormal"/>
    <w:uiPriority w:val="47"/>
    <w:rsid w:val="00DB10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51">
    <w:name w:val="Grid Table 3 - Accent 51"/>
    <w:basedOn w:val="TableNormal"/>
    <w:uiPriority w:val="48"/>
    <w:rsid w:val="00DB103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ListBullet2">
    <w:name w:val="List Bullet 2"/>
    <w:basedOn w:val="Normal"/>
    <w:autoRedefine/>
    <w:rsid w:val="00534AD8"/>
    <w:pPr>
      <w:numPr>
        <w:numId w:val="2"/>
      </w:numPr>
      <w:spacing w:line="240" w:lineRule="auto"/>
    </w:pPr>
    <w:rPr>
      <w:rFonts w:ascii="Arial" w:eastAsia="Times New Roman" w:hAnsi="Arial" w:cs="Arial"/>
    </w:rPr>
  </w:style>
  <w:style w:type="paragraph" w:customStyle="1" w:styleId="Body">
    <w:name w:val="Body"/>
    <w:basedOn w:val="Normal"/>
    <w:link w:val="BodyChar"/>
    <w:qFormat/>
    <w:rsid w:val="00534AD8"/>
    <w:pPr>
      <w:autoSpaceDE w:val="0"/>
      <w:autoSpaceDN w:val="0"/>
      <w:adjustRightInd w:val="0"/>
      <w:spacing w:line="240" w:lineRule="auto"/>
    </w:pPr>
    <w:rPr>
      <w:rFonts w:ascii="Arial" w:eastAsia="Times New Roman" w:hAnsi="Arial" w:cs="Arial"/>
    </w:rPr>
  </w:style>
  <w:style w:type="character" w:customStyle="1" w:styleId="BodyChar">
    <w:name w:val="Body Char"/>
    <w:link w:val="Body"/>
    <w:rsid w:val="00534AD8"/>
    <w:rPr>
      <w:rFonts w:ascii="Arial" w:eastAsia="Times New Roman" w:hAnsi="Arial" w:cs="Arial"/>
    </w:rPr>
  </w:style>
  <w:style w:type="table" w:styleId="ListTable7Colorful-Accent5">
    <w:name w:val="List Table 7 Colorful Accent 5"/>
    <w:basedOn w:val="TableNormal"/>
    <w:uiPriority w:val="52"/>
    <w:rsid w:val="00C139E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1">
    <w:name w:val="List Table 3 Accent 1"/>
    <w:basedOn w:val="TableNormal"/>
    <w:uiPriority w:val="48"/>
    <w:rsid w:val="001E248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496F1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ocBody2">
    <w:name w:val="Doc Body 2"/>
    <w:basedOn w:val="Normal"/>
    <w:rsid w:val="0041055E"/>
    <w:pPr>
      <w:spacing w:after="120" w:line="240" w:lineRule="auto"/>
      <w:ind w:left="1440"/>
    </w:pPr>
    <w:rPr>
      <w:rFonts w:ascii="Arial" w:eastAsia="Times New Roman" w:hAnsi="Arial" w:cs="Times New Roman"/>
      <w:szCs w:val="20"/>
    </w:rPr>
  </w:style>
  <w:style w:type="paragraph" w:styleId="ListParagraph">
    <w:name w:val="List Paragraph"/>
    <w:basedOn w:val="Normal"/>
    <w:uiPriority w:val="34"/>
    <w:qFormat/>
    <w:rsid w:val="001E7559"/>
    <w:pPr>
      <w:ind w:left="720"/>
      <w:contextualSpacing/>
    </w:pPr>
  </w:style>
  <w:style w:type="paragraph" w:styleId="NormalWeb">
    <w:name w:val="Normal (Web)"/>
    <w:basedOn w:val="Normal"/>
    <w:uiPriority w:val="99"/>
    <w:semiHidden/>
    <w:unhideWhenUsed/>
    <w:rsid w:val="00C508B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0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508B8"/>
    <w:rPr>
      <w:rFonts w:ascii="Courier New" w:eastAsia="Times New Roman" w:hAnsi="Courier New" w:cs="Courier New"/>
      <w:sz w:val="20"/>
      <w:szCs w:val="20"/>
    </w:rPr>
  </w:style>
  <w:style w:type="table" w:styleId="ListTable1Light-Accent1">
    <w:name w:val="List Table 1 Light Accent 1"/>
    <w:basedOn w:val="TableNormal"/>
    <w:uiPriority w:val="46"/>
    <w:rsid w:val="00C34C45"/>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andard">
    <w:name w:val="Standard"/>
    <w:rsid w:val="00F87D4A"/>
    <w:pPr>
      <w:suppressAutoHyphens/>
      <w:autoSpaceDN w:val="0"/>
      <w:spacing w:after="0" w:line="240" w:lineRule="auto"/>
      <w:textAlignment w:val="baseline"/>
    </w:pPr>
    <w:rPr>
      <w:rFonts w:ascii="Times New Roman" w:eastAsia="Times New Roman" w:hAnsi="Times New Roman" w:cs="Times New Roman"/>
      <w:kern w:val="3"/>
      <w:sz w:val="24"/>
      <w:szCs w:val="24"/>
      <w:lang w:eastAsia="zh-CN"/>
    </w:rPr>
  </w:style>
  <w:style w:type="paragraph" w:styleId="TOCHeading">
    <w:name w:val="TOC Heading"/>
    <w:basedOn w:val="Heading1"/>
    <w:next w:val="Normal"/>
    <w:uiPriority w:val="39"/>
    <w:unhideWhenUsed/>
    <w:qFormat/>
    <w:rsid w:val="00A921E7"/>
    <w:pPr>
      <w:numPr>
        <w:numId w:val="0"/>
      </w:numPr>
      <w:spacing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921E7"/>
    <w:pPr>
      <w:spacing w:after="100"/>
    </w:pPr>
  </w:style>
  <w:style w:type="paragraph" w:styleId="TOC2">
    <w:name w:val="toc 2"/>
    <w:basedOn w:val="Normal"/>
    <w:next w:val="Normal"/>
    <w:autoRedefine/>
    <w:uiPriority w:val="39"/>
    <w:unhideWhenUsed/>
    <w:rsid w:val="00A921E7"/>
    <w:pPr>
      <w:spacing w:after="100"/>
      <w:ind w:left="200"/>
    </w:pPr>
  </w:style>
  <w:style w:type="paragraph" w:styleId="TOC3">
    <w:name w:val="toc 3"/>
    <w:basedOn w:val="Normal"/>
    <w:next w:val="Normal"/>
    <w:autoRedefine/>
    <w:uiPriority w:val="39"/>
    <w:unhideWhenUsed/>
    <w:rsid w:val="00A921E7"/>
    <w:pPr>
      <w:spacing w:after="100"/>
      <w:ind w:left="400"/>
    </w:pPr>
  </w:style>
  <w:style w:type="character" w:styleId="Hyperlink">
    <w:name w:val="Hyperlink"/>
    <w:basedOn w:val="DefaultParagraphFont"/>
    <w:uiPriority w:val="99"/>
    <w:unhideWhenUsed/>
    <w:rsid w:val="00A921E7"/>
    <w:rPr>
      <w:color w:val="0563C1" w:themeColor="hyperlink"/>
      <w:u w:val="single"/>
    </w:rPr>
  </w:style>
  <w:style w:type="paragraph" w:styleId="TOC4">
    <w:name w:val="toc 4"/>
    <w:basedOn w:val="Normal"/>
    <w:next w:val="Normal"/>
    <w:autoRedefine/>
    <w:uiPriority w:val="39"/>
    <w:unhideWhenUsed/>
    <w:rsid w:val="0004574D"/>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10242">
      <w:bodyDiv w:val="1"/>
      <w:marLeft w:val="0"/>
      <w:marRight w:val="0"/>
      <w:marTop w:val="0"/>
      <w:marBottom w:val="0"/>
      <w:divBdr>
        <w:top w:val="none" w:sz="0" w:space="0" w:color="auto"/>
        <w:left w:val="none" w:sz="0" w:space="0" w:color="auto"/>
        <w:bottom w:val="none" w:sz="0" w:space="0" w:color="auto"/>
        <w:right w:val="none" w:sz="0" w:space="0" w:color="auto"/>
      </w:divBdr>
    </w:div>
    <w:div w:id="140464559">
      <w:bodyDiv w:val="1"/>
      <w:marLeft w:val="0"/>
      <w:marRight w:val="0"/>
      <w:marTop w:val="0"/>
      <w:marBottom w:val="0"/>
      <w:divBdr>
        <w:top w:val="none" w:sz="0" w:space="0" w:color="auto"/>
        <w:left w:val="none" w:sz="0" w:space="0" w:color="auto"/>
        <w:bottom w:val="none" w:sz="0" w:space="0" w:color="auto"/>
        <w:right w:val="none" w:sz="0" w:space="0" w:color="auto"/>
      </w:divBdr>
    </w:div>
    <w:div w:id="621349660">
      <w:bodyDiv w:val="1"/>
      <w:marLeft w:val="0"/>
      <w:marRight w:val="0"/>
      <w:marTop w:val="0"/>
      <w:marBottom w:val="0"/>
      <w:divBdr>
        <w:top w:val="none" w:sz="0" w:space="0" w:color="auto"/>
        <w:left w:val="none" w:sz="0" w:space="0" w:color="auto"/>
        <w:bottom w:val="none" w:sz="0" w:space="0" w:color="auto"/>
        <w:right w:val="none" w:sz="0" w:space="0" w:color="auto"/>
      </w:divBdr>
    </w:div>
    <w:div w:id="673841997">
      <w:bodyDiv w:val="1"/>
      <w:marLeft w:val="0"/>
      <w:marRight w:val="0"/>
      <w:marTop w:val="0"/>
      <w:marBottom w:val="0"/>
      <w:divBdr>
        <w:top w:val="none" w:sz="0" w:space="0" w:color="auto"/>
        <w:left w:val="none" w:sz="0" w:space="0" w:color="auto"/>
        <w:bottom w:val="none" w:sz="0" w:space="0" w:color="auto"/>
        <w:right w:val="none" w:sz="0" w:space="0" w:color="auto"/>
      </w:divBdr>
    </w:div>
    <w:div w:id="1559392399">
      <w:bodyDiv w:val="1"/>
      <w:marLeft w:val="0"/>
      <w:marRight w:val="0"/>
      <w:marTop w:val="0"/>
      <w:marBottom w:val="0"/>
      <w:divBdr>
        <w:top w:val="none" w:sz="0" w:space="0" w:color="auto"/>
        <w:left w:val="none" w:sz="0" w:space="0" w:color="auto"/>
        <w:bottom w:val="none" w:sz="0" w:space="0" w:color="auto"/>
        <w:right w:val="none" w:sz="0" w:space="0" w:color="auto"/>
      </w:divBdr>
    </w:div>
    <w:div w:id="1851989212">
      <w:bodyDiv w:val="1"/>
      <w:marLeft w:val="0"/>
      <w:marRight w:val="0"/>
      <w:marTop w:val="0"/>
      <w:marBottom w:val="0"/>
      <w:divBdr>
        <w:top w:val="none" w:sz="0" w:space="0" w:color="auto"/>
        <w:left w:val="none" w:sz="0" w:space="0" w:color="auto"/>
        <w:bottom w:val="none" w:sz="0" w:space="0" w:color="auto"/>
        <w:right w:val="none" w:sz="0" w:space="0" w:color="auto"/>
      </w:divBdr>
    </w:div>
    <w:div w:id="1852061412">
      <w:bodyDiv w:val="1"/>
      <w:marLeft w:val="0"/>
      <w:marRight w:val="0"/>
      <w:marTop w:val="0"/>
      <w:marBottom w:val="0"/>
      <w:divBdr>
        <w:top w:val="none" w:sz="0" w:space="0" w:color="auto"/>
        <w:left w:val="none" w:sz="0" w:space="0" w:color="auto"/>
        <w:bottom w:val="none" w:sz="0" w:space="0" w:color="auto"/>
        <w:right w:val="none" w:sz="0" w:space="0" w:color="auto"/>
      </w:divBdr>
    </w:div>
    <w:div w:id="203661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enate\Documents\Custom%20Office%20Templates\ALTO%20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Jua08</b:Tag>
    <b:SourceType>Book</b:SourceType>
    <b:Guid>{5C653935-92DE-4FB2-90CC-C239646F7E7E}</b:Guid>
    <b:Title>How to write bibliographies</b:Title>
    <b:Year>2008</b:Year>
    <b:City>Chicago</b:City>
    <b:Author>
      <b:Author>
        <b:NameList>
          <b:Person>
            <b:Last>Juan</b:Last>
          </b:Person>
        </b:NameList>
      </b:Author>
    </b:Author>
    <b:RefOrder>1</b:RefOrder>
  </b:Source>
</b:Sources>
</file>

<file path=customXml/itemProps1.xml><?xml version="1.0" encoding="utf-8"?>
<ds:datastoreItem xmlns:ds="http://schemas.openxmlformats.org/officeDocument/2006/customXml" ds:itemID="{7CF8690D-0EEB-4E25-8058-FC56AA6B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C:\Users\epenate\Documents\Custom Office Templates\ALTO Template2.dotx</Template>
  <TotalTime>16328</TotalTime>
  <Pages>15</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Peñate</dc:creator>
  <cp:lastModifiedBy>Eugenio Penate</cp:lastModifiedBy>
  <cp:revision>447</cp:revision>
  <cp:lastPrinted>2017-09-25T17:18:00Z</cp:lastPrinted>
  <dcterms:created xsi:type="dcterms:W3CDTF">2017-09-14T16:07:00Z</dcterms:created>
  <dcterms:modified xsi:type="dcterms:W3CDTF">2020-09-10T17:47:00Z</dcterms:modified>
</cp:coreProperties>
</file>